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FF73" w14:textId="77777777" w:rsidR="008F025F" w:rsidRDefault="008F025F" w:rsidP="008F025F">
      <w:pPr>
        <w:pStyle w:val="KonuBal"/>
        <w:jc w:val="left"/>
        <w:rPr>
          <w:rFonts w:ascii="Times" w:eastAsia="Times" w:hAnsi="Times" w:cs="Times"/>
        </w:rPr>
      </w:pPr>
    </w:p>
    <w:p w14:paraId="24E9F042" w14:textId="77777777" w:rsidR="008F025F" w:rsidRDefault="008F025F" w:rsidP="008F025F">
      <w:pPr>
        <w:spacing w:before="100" w:beforeAutospacing="1" w:after="100" w:afterAutospacing="1"/>
        <w:rPr>
          <w:rFonts w:ascii="Times" w:eastAsia="Times" w:hAnsi="Times" w:cs="Times"/>
          <w:b/>
          <w:sz w:val="36"/>
          <w:szCs w:val="36"/>
        </w:rPr>
      </w:pPr>
    </w:p>
    <w:p w14:paraId="3DB2DC0F" w14:textId="77777777" w:rsidR="008F025F" w:rsidRPr="00AF5428" w:rsidRDefault="008F025F" w:rsidP="008F025F">
      <w:pPr>
        <w:jc w:val="center"/>
        <w:textAlignment w:val="baseline"/>
        <w:rPr>
          <w:rFonts w:ascii="Times" w:eastAsia="Times" w:hAnsi="Times" w:cs="Times"/>
          <w:sz w:val="18"/>
          <w:szCs w:val="18"/>
        </w:rPr>
      </w:pPr>
      <w:r>
        <w:rPr>
          <w:noProof/>
        </w:rPr>
        <w:drawing>
          <wp:inline distT="0" distB="0" distL="0" distR="0" wp14:anchorId="0A132B12" wp14:editId="0963D32D">
            <wp:extent cx="1783080" cy="2473435"/>
            <wp:effectExtent l="0" t="0" r="0" b="317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4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B40" w14:textId="77777777" w:rsidR="008F025F" w:rsidRPr="00AF5428" w:rsidRDefault="008F025F" w:rsidP="008F025F">
      <w:pPr>
        <w:ind w:left="720"/>
        <w:textAlignment w:val="baseline"/>
        <w:rPr>
          <w:rFonts w:ascii="Times" w:eastAsia="Times" w:hAnsi="Times" w:cs="Times"/>
          <w:sz w:val="18"/>
          <w:szCs w:val="18"/>
        </w:rPr>
      </w:pPr>
      <w:r w:rsidRPr="1287EAD2">
        <w:rPr>
          <w:rFonts w:ascii="Times" w:eastAsia="Times" w:hAnsi="Times" w:cs="Times"/>
          <w:color w:val="000000" w:themeColor="text1"/>
        </w:rPr>
        <w:t> </w:t>
      </w:r>
    </w:p>
    <w:p w14:paraId="4DA38AE2" w14:textId="77777777" w:rsidR="008F025F" w:rsidRPr="00AF5428" w:rsidRDefault="008F025F" w:rsidP="008F025F">
      <w:pPr>
        <w:ind w:left="720"/>
        <w:textAlignment w:val="baseline"/>
        <w:rPr>
          <w:rFonts w:ascii="Times" w:eastAsia="Times" w:hAnsi="Times" w:cs="Times"/>
          <w:sz w:val="18"/>
          <w:szCs w:val="18"/>
        </w:rPr>
      </w:pPr>
      <w:r w:rsidRPr="1287EAD2">
        <w:rPr>
          <w:rFonts w:ascii="Times" w:eastAsia="Times" w:hAnsi="Times" w:cs="Times"/>
          <w:color w:val="000000" w:themeColor="text1"/>
        </w:rPr>
        <w:t> </w:t>
      </w:r>
    </w:p>
    <w:p w14:paraId="1613E8A1" w14:textId="77777777" w:rsidR="008F025F" w:rsidRPr="00AF5428" w:rsidRDefault="008F025F" w:rsidP="008F025F">
      <w:pPr>
        <w:ind w:left="1380" w:right="780"/>
        <w:jc w:val="center"/>
        <w:textAlignment w:val="baseline"/>
        <w:rPr>
          <w:rFonts w:ascii="Times" w:eastAsia="Times" w:hAnsi="Times" w:cs="Times"/>
          <w:sz w:val="18"/>
          <w:szCs w:val="18"/>
        </w:rPr>
      </w:pPr>
      <w:r w:rsidRPr="1287EAD2">
        <w:rPr>
          <w:rFonts w:ascii="Times" w:eastAsia="Times" w:hAnsi="Times" w:cs="Times"/>
          <w:b/>
          <w:color w:val="000000" w:themeColor="text1"/>
          <w:sz w:val="36"/>
          <w:szCs w:val="36"/>
        </w:rPr>
        <w:t>BBM 384 – SOFTWARE ENGINEERING</w:t>
      </w:r>
    </w:p>
    <w:p w14:paraId="14D02AE1" w14:textId="77777777" w:rsidR="008F025F" w:rsidRPr="00AF5428" w:rsidRDefault="008F025F" w:rsidP="008F025F">
      <w:pPr>
        <w:jc w:val="center"/>
        <w:textAlignment w:val="baseline"/>
        <w:rPr>
          <w:rFonts w:ascii="Times" w:eastAsia="Times" w:hAnsi="Times" w:cs="Times"/>
          <w:b/>
          <w:sz w:val="18"/>
          <w:szCs w:val="18"/>
        </w:rPr>
      </w:pPr>
      <w:r w:rsidRPr="1287EAD2">
        <w:rPr>
          <w:rFonts w:ascii="Times" w:eastAsia="Times" w:hAnsi="Times" w:cs="Times"/>
          <w:b/>
          <w:color w:val="000000" w:themeColor="text1"/>
          <w:sz w:val="36"/>
          <w:szCs w:val="36"/>
        </w:rPr>
        <w:t>LABORATORY</w:t>
      </w:r>
    </w:p>
    <w:p w14:paraId="1109AAAB" w14:textId="77777777" w:rsidR="008F025F" w:rsidRPr="00AF5428" w:rsidRDefault="008F025F" w:rsidP="008F025F">
      <w:pPr>
        <w:ind w:left="720"/>
        <w:jc w:val="center"/>
        <w:textAlignment w:val="baseline"/>
        <w:rPr>
          <w:rFonts w:ascii="Times" w:eastAsia="Times" w:hAnsi="Times" w:cs="Times"/>
          <w:sz w:val="18"/>
          <w:szCs w:val="18"/>
        </w:rPr>
      </w:pPr>
    </w:p>
    <w:p w14:paraId="3AE52D0D" w14:textId="77777777" w:rsidR="008F025F" w:rsidRPr="00AF5428" w:rsidRDefault="008F025F" w:rsidP="008F025F">
      <w:pPr>
        <w:ind w:left="1365" w:right="780"/>
        <w:jc w:val="center"/>
        <w:textAlignment w:val="baseline"/>
        <w:rPr>
          <w:rFonts w:ascii="Times" w:eastAsia="Times" w:hAnsi="Times" w:cs="Times"/>
          <w:sz w:val="18"/>
          <w:szCs w:val="18"/>
        </w:rPr>
      </w:pPr>
      <w:r w:rsidRPr="1287EAD2">
        <w:rPr>
          <w:rFonts w:ascii="Times" w:eastAsia="Times" w:hAnsi="Times" w:cs="Times"/>
          <w:b/>
          <w:color w:val="000000" w:themeColor="text1"/>
          <w:sz w:val="36"/>
          <w:szCs w:val="36"/>
        </w:rPr>
        <w:t>SOCIAL INTEREST E-CLUB</w:t>
      </w:r>
    </w:p>
    <w:p w14:paraId="2EE6BEC8" w14:textId="752EBE0C" w:rsidR="2D60EC74" w:rsidRDefault="2D60EC74" w:rsidP="03BDDB3D">
      <w:pPr>
        <w:ind w:left="1380" w:right="780"/>
        <w:jc w:val="center"/>
        <w:rPr>
          <w:rFonts w:ascii="Times" w:eastAsia="Times" w:hAnsi="Times" w:cs="Times"/>
          <w:b/>
          <w:color w:val="000000" w:themeColor="text1"/>
          <w:sz w:val="32"/>
          <w:szCs w:val="32"/>
        </w:rPr>
      </w:pPr>
      <w:r w:rsidRPr="1287EAD2">
        <w:rPr>
          <w:rFonts w:ascii="Times" w:eastAsia="Times" w:hAnsi="Times" w:cs="Times"/>
          <w:b/>
          <w:color w:val="000000" w:themeColor="text1"/>
          <w:sz w:val="32"/>
          <w:szCs w:val="32"/>
        </w:rPr>
        <w:t>SOFTWARE DESIGN DESCRIPTION</w:t>
      </w:r>
    </w:p>
    <w:p w14:paraId="22E2EEC8" w14:textId="77777777" w:rsidR="008F025F" w:rsidRDefault="008F025F" w:rsidP="008F025F">
      <w:pPr>
        <w:ind w:left="1380" w:right="780"/>
        <w:jc w:val="center"/>
        <w:textAlignment w:val="baseline"/>
        <w:rPr>
          <w:rFonts w:ascii="Times" w:eastAsia="Times" w:hAnsi="Times" w:cs="Times"/>
          <w:sz w:val="18"/>
          <w:szCs w:val="18"/>
        </w:rPr>
      </w:pPr>
    </w:p>
    <w:p w14:paraId="76EF3F0D" w14:textId="77777777" w:rsidR="008F025F" w:rsidRPr="00AF5428" w:rsidRDefault="008F025F" w:rsidP="008F025F">
      <w:pPr>
        <w:ind w:left="1380" w:right="780"/>
        <w:jc w:val="center"/>
        <w:textAlignment w:val="baseline"/>
        <w:rPr>
          <w:rFonts w:ascii="Times" w:eastAsia="Times" w:hAnsi="Times" w:cs="Times"/>
          <w:sz w:val="18"/>
          <w:szCs w:val="18"/>
        </w:rPr>
      </w:pPr>
    </w:p>
    <w:p w14:paraId="5352D21A" w14:textId="77777777" w:rsidR="008F025F" w:rsidRPr="00AF5428" w:rsidRDefault="008F025F" w:rsidP="28BEA63E">
      <w:pPr>
        <w:ind w:left="2160"/>
        <w:textAlignment w:val="baseline"/>
        <w:rPr>
          <w:rFonts w:ascii="Times" w:eastAsia="Times" w:hAnsi="Times" w:cs="Times"/>
          <w:sz w:val="18"/>
          <w:szCs w:val="18"/>
        </w:rPr>
      </w:pPr>
      <w:r w:rsidRPr="1287EAD2">
        <w:rPr>
          <w:rFonts w:ascii="Times" w:eastAsia="Times" w:hAnsi="Times" w:cs="Times"/>
          <w:color w:val="000000" w:themeColor="text1"/>
        </w:rPr>
        <w:t> </w:t>
      </w:r>
    </w:p>
    <w:tbl>
      <w:tblPr>
        <w:tblpPr w:leftFromText="180" w:rightFromText="180" w:vertAnchor="text" w:horzAnchor="margin" w:tblpXSpec="center" w:tblpY="-89"/>
        <w:tblW w:w="68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0"/>
        <w:gridCol w:w="2520"/>
      </w:tblGrid>
      <w:tr w:rsidR="00401991" w:rsidRPr="00AF5428" w14:paraId="151C685F" w14:textId="77777777" w:rsidTr="649B6262">
        <w:trPr>
          <w:trHeight w:val="36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531D5E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6"/>
                <w:szCs w:val="26"/>
              </w:rPr>
              <w:t>COPY-PASTERS</w:t>
            </w:r>
            <w:r w:rsidRPr="1287EAD2">
              <w:rPr>
                <w:rFonts w:ascii="Times" w:eastAsia="Times" w:hAnsi="Times" w:cs="Times"/>
                <w:sz w:val="26"/>
                <w:szCs w:val="26"/>
              </w:rPr>
              <w:t> </w:t>
            </w:r>
          </w:p>
          <w:p w14:paraId="2E9A6489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sz w:val="26"/>
                <w:szCs w:val="26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F96E3" w14:textId="77777777" w:rsidR="008F025F" w:rsidRPr="00AF5428" w:rsidRDefault="008F025F" w:rsidP="00902866">
            <w:pPr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sz w:val="26"/>
                <w:szCs w:val="26"/>
              </w:rPr>
              <w:t> </w:t>
            </w:r>
          </w:p>
        </w:tc>
      </w:tr>
      <w:tr w:rsidR="00401991" w:rsidRPr="00AF5428" w14:paraId="372069EB" w14:textId="77777777" w:rsidTr="649B6262">
        <w:trPr>
          <w:trHeight w:val="45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DCB92F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HAZAL UZAR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B93484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                  21727834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</w:tr>
      <w:tr w:rsidR="00401991" w:rsidRPr="00AF5428" w14:paraId="51C2E536" w14:textId="77777777" w:rsidTr="649B6262">
        <w:trPr>
          <w:trHeight w:val="45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8C3E86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HACI KERİM ARSLAN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4798EF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21726928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</w:tr>
      <w:tr w:rsidR="00401991" w:rsidRPr="00AF5428" w14:paraId="6A511FD0" w14:textId="77777777" w:rsidTr="649B6262">
        <w:trPr>
          <w:trHeight w:val="45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E02108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İBRAHİM KOZ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6016A1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21786303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</w:tr>
      <w:tr w:rsidR="00401991" w:rsidRPr="00AF5428" w14:paraId="6FA5A3E1" w14:textId="77777777" w:rsidTr="649B6262">
        <w:trPr>
          <w:trHeight w:val="45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3E5C2F" w14:textId="77777777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BAŞAK ŞÜKRAN MELAHAT ÇONTU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6346F4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 21827282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</w:tr>
      <w:tr w:rsidR="00401991" w:rsidRPr="00AF5428" w14:paraId="01894470" w14:textId="77777777" w:rsidTr="649B6262">
        <w:trPr>
          <w:trHeight w:val="36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8CD324" w14:textId="6B7EFB71" w:rsidR="008F025F" w:rsidRPr="00AF5428" w:rsidRDefault="008F025F" w:rsidP="00902866">
            <w:pPr>
              <w:ind w:left="195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FATMA NUR DEMİRBAŞ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CF533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  <w:b/>
                <w:sz w:val="24"/>
                <w:szCs w:val="24"/>
              </w:rPr>
              <w:t> 21727116</w:t>
            </w:r>
            <w:r w:rsidRPr="1287EAD2">
              <w:rPr>
                <w:rFonts w:ascii="Times" w:eastAsia="Times" w:hAnsi="Times" w:cs="Times"/>
                <w:sz w:val="24"/>
                <w:szCs w:val="24"/>
              </w:rPr>
              <w:t> </w:t>
            </w:r>
          </w:p>
          <w:p w14:paraId="3BA79FA9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28A4F33C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5B13FA4B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2876039D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527554E2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7A463A70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  <w:p w14:paraId="733CE0CE" w14:textId="77777777" w:rsidR="008F025F" w:rsidRPr="00AF5428" w:rsidRDefault="008F025F" w:rsidP="00902866">
            <w:pPr>
              <w:ind w:right="195"/>
              <w:jc w:val="right"/>
              <w:textAlignment w:val="baseline"/>
              <w:rPr>
                <w:rFonts w:ascii="Times" w:eastAsia="Times" w:hAnsi="Times" w:cs="Times"/>
                <w:sz w:val="24"/>
                <w:szCs w:val="24"/>
              </w:rPr>
            </w:pPr>
            <w:r w:rsidRPr="1287EAD2">
              <w:rPr>
                <w:rFonts w:ascii="Times" w:eastAsia="Times" w:hAnsi="Times" w:cs="Times"/>
              </w:rPr>
              <w:t> </w:t>
            </w:r>
          </w:p>
        </w:tc>
      </w:tr>
    </w:tbl>
    <w:p w14:paraId="5A192EAA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4F25A3DE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5C4CE432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5144DC3D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008284EF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6BC284B7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28FC9E9A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5AB51699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1DE3E5F0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4AC1BB64" w14:textId="77777777" w:rsidR="008F025F" w:rsidRDefault="008F025F">
      <w:pPr>
        <w:pStyle w:val="KonuBal"/>
        <w:rPr>
          <w:rFonts w:ascii="Times" w:eastAsia="Times" w:hAnsi="Times" w:cs="Times"/>
        </w:rPr>
      </w:pPr>
    </w:p>
    <w:p w14:paraId="1D035BEA" w14:textId="77777777" w:rsidR="008F025F" w:rsidRDefault="008F025F" w:rsidP="008F025F">
      <w:pPr>
        <w:pStyle w:val="KonuBal"/>
        <w:jc w:val="left"/>
        <w:rPr>
          <w:rFonts w:ascii="Times" w:eastAsia="Times" w:hAnsi="Times" w:cs="Times"/>
        </w:rPr>
      </w:pPr>
    </w:p>
    <w:p w14:paraId="0E245967" w14:textId="1CC77D50" w:rsidR="003B2D3F" w:rsidRDefault="008F025F">
      <w:pPr>
        <w:pStyle w:val="KonuBal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lastRenderedPageBreak/>
        <w:t>Social Interest e-Club</w:t>
      </w:r>
    </w:p>
    <w:p w14:paraId="03F2985F" w14:textId="77777777" w:rsidR="00685AA7" w:rsidRDefault="006966B1">
      <w:pPr>
        <w:pStyle w:val="KonuBal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Software Design Description</w:t>
      </w:r>
    </w:p>
    <w:p w14:paraId="4B08E8BD" w14:textId="77777777" w:rsidR="00FD4181" w:rsidRDefault="006F6678" w:rsidP="006F6678">
      <w:pPr>
        <w:pStyle w:val="Balk1"/>
        <w:rPr>
          <w:rFonts w:ascii="Times" w:eastAsia="Times" w:hAnsi="Times" w:cs="Times"/>
        </w:rPr>
      </w:pPr>
      <w:r w:rsidRPr="5B768074">
        <w:rPr>
          <w:rFonts w:ascii="Times" w:eastAsia="Times" w:hAnsi="Times" w:cs="Times"/>
        </w:rPr>
        <w:t>Revision History</w:t>
      </w:r>
    </w:p>
    <w:p w14:paraId="672A6659" w14:textId="77777777" w:rsidR="00FD4181" w:rsidRDefault="00FD4181" w:rsidP="00FD4181">
      <w:pPr>
        <w:rPr>
          <w:rFonts w:ascii="Times" w:eastAsia="Times" w:hAnsi="Times" w:cs="Times"/>
        </w:rPr>
      </w:pPr>
    </w:p>
    <w:tbl>
      <w:tblPr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417"/>
        <w:gridCol w:w="3119"/>
        <w:gridCol w:w="4819"/>
      </w:tblGrid>
      <w:tr w:rsidR="00BD3A41" w14:paraId="355A5A6F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0E0E0"/>
            <w:hideMark/>
          </w:tcPr>
          <w:p w14:paraId="6B814A1E" w14:textId="77777777" w:rsidR="00FD4181" w:rsidRPr="00FD4181" w:rsidRDefault="00AC414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b/>
                <w:i/>
              </w:rPr>
              <w:t>Version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0E0E0"/>
            <w:hideMark/>
          </w:tcPr>
          <w:p w14:paraId="491072FA" w14:textId="77777777" w:rsidR="00FD4181" w:rsidRPr="00FD4181" w:rsidRDefault="00AC414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b/>
                <w:i/>
              </w:rPr>
              <w:t>Date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0E0E0"/>
            <w:hideMark/>
          </w:tcPr>
          <w:p w14:paraId="1C7DF0E4" w14:textId="77777777" w:rsidR="00FD4181" w:rsidRPr="00FD4181" w:rsidRDefault="00AC414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  <w:t>Author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0E0E0"/>
            <w:hideMark/>
          </w:tcPr>
          <w:p w14:paraId="08473ECB" w14:textId="77777777" w:rsidR="00FD4181" w:rsidRPr="00FD4181" w:rsidRDefault="00AC414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b/>
                <w:i/>
                <w:sz w:val="22"/>
                <w:szCs w:val="22"/>
                <w:lang w:val="en-GB" w:eastAsia="ar-SA"/>
              </w:rPr>
              <w:t>Change Description</w:t>
            </w:r>
          </w:p>
        </w:tc>
      </w:tr>
      <w:tr w:rsidR="001A70E3" w14:paraId="41C8F396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2A3D3EC" w14:textId="1A8F5700" w:rsidR="00FD4181" w:rsidRPr="00671A80" w:rsidRDefault="00687BB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D0B940D" w14:textId="65B7943B" w:rsidR="00FD4181" w:rsidRPr="00671A80" w:rsidRDefault="00687BB3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14.05.2021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E27B00A" w14:textId="72DC275C" w:rsidR="00FD4181" w:rsidRPr="00671A80" w:rsidRDefault="00687BB3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Başak </w:t>
            </w:r>
            <w:proofErr w:type="spellStart"/>
            <w:r w:rsidR="006D11B3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Şükran</w:t>
            </w:r>
            <w:proofErr w:type="spellEnd"/>
            <w:r w:rsidR="006D11B3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 </w:t>
            </w:r>
            <w:proofErr w:type="spellStart"/>
            <w:r w:rsidR="006D11B3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Melahat</w:t>
            </w:r>
            <w:proofErr w:type="spellEnd"/>
            <w:r w:rsidR="006D11B3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 </w:t>
            </w: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Çontu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061E4C" w14:textId="6F59CFE4" w:rsidR="00FD4181" w:rsidRPr="00671A80" w:rsidRDefault="006E64ED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User Interface Design added.</w:t>
            </w:r>
          </w:p>
        </w:tc>
      </w:tr>
      <w:tr w:rsidR="001A70E3" w14:paraId="44EAFD9C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B94D5A5" w14:textId="4ECE357C" w:rsidR="00FD4181" w:rsidRPr="00671A80" w:rsidRDefault="006E64ED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0.2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DEEC669" w14:textId="49060502" w:rsidR="00FD4181" w:rsidRPr="00671A80" w:rsidRDefault="006E64ED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15.05.2021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656B9AB" w14:textId="31B45EB5" w:rsidR="00FD4181" w:rsidRPr="00671A80" w:rsidRDefault="006E64ED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Hazal Uzar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FB0818" w14:textId="0BAFFEC9" w:rsidR="00FD4181" w:rsidRPr="00671A80" w:rsidRDefault="00112C78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Purpose and Scope, Document Over</w:t>
            </w:r>
            <w:r w:rsidR="00F12270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view</w:t>
            </w:r>
            <w:r w:rsidR="001828B5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 </w:t>
            </w:r>
            <w:r w:rsidR="004D636A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and some of the Abbrev</w:t>
            </w:r>
            <w:r w:rsidR="00AB059E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i</w:t>
            </w:r>
            <w:r w:rsidR="004D636A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ations are added. User Interface Design </w:t>
            </w:r>
            <w:r w:rsidR="00AB059E"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is extended.</w:t>
            </w:r>
          </w:p>
        </w:tc>
      </w:tr>
      <w:tr w:rsidR="001A70E3" w14:paraId="049F31CB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3128261" w14:textId="30235DEC" w:rsidR="00FD4181" w:rsidRPr="00671A80" w:rsidRDefault="00023906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0.3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2486C05" w14:textId="7B775DBE" w:rsidR="00FD4181" w:rsidRPr="00671A80" w:rsidRDefault="00023906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15.05.2021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101652C" w14:textId="090701EF" w:rsidR="00FD4181" w:rsidRPr="00671A80" w:rsidRDefault="00023906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Fatma Nur </w:t>
            </w:r>
            <w:proofErr w:type="spellStart"/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Demirbaş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99056E" w14:textId="7F535809" w:rsidR="00FD4181" w:rsidRPr="00671A80" w:rsidRDefault="00023906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 w:rsidRPr="1287EAD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Design Constraints and Decisions added.</w:t>
            </w:r>
          </w:p>
        </w:tc>
      </w:tr>
      <w:tr w:rsidR="001A70E3" w14:paraId="6D04764D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264B6010" w14:textId="4B81E812" w:rsidR="00E340E6" w:rsidRPr="00671A80" w:rsidRDefault="00EC656B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4B11B62" w14:textId="70CAF9D7" w:rsidR="00E340E6" w:rsidRPr="00671A80" w:rsidRDefault="00EC656B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</w:t>
            </w:r>
            <w:r w:rsidR="00A14F3E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6</w:t>
            </w: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97442B7" w14:textId="14A1B0F9" w:rsidR="00E340E6" w:rsidRPr="00671A80" w:rsidRDefault="00EC656B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Hacı Kerim </w:t>
            </w:r>
            <w:r w:rsidR="00E13C6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Arslan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301E3A" w14:textId="23C9C236" w:rsidR="00E340E6" w:rsidRPr="00671A80" w:rsidRDefault="00522300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Sequence</w:t>
            </w:r>
            <w:r w:rsidR="00D525F4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 and State Diagrams added.</w:t>
            </w:r>
          </w:p>
        </w:tc>
      </w:tr>
      <w:tr w:rsidR="001A70E3" w14:paraId="220D6A44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81D0A61" w14:textId="0C9AEE1C" w:rsidR="00E340E6" w:rsidRPr="00671A80" w:rsidRDefault="002A4528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D2418DB" w14:textId="08B9FD35" w:rsidR="00E340E6" w:rsidRPr="00671A80" w:rsidRDefault="002A4528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</w:t>
            </w:r>
            <w:r w:rsidR="00A14F3E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6</w:t>
            </w: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1CDA7FCC" w14:textId="3F510C39" w:rsidR="00E340E6" w:rsidRPr="00671A80" w:rsidRDefault="00C976ED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İbrahim Koz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6580DE" w14:textId="68A5D1A2" w:rsidR="00E340E6" w:rsidRPr="00671A80" w:rsidRDefault="00AB205F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Traceability Matrix </w:t>
            </w:r>
            <w:r w:rsidR="00D503F2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added.</w:t>
            </w:r>
          </w:p>
        </w:tc>
      </w:tr>
      <w:tr w:rsidR="002A4528" w14:paraId="22E579D6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94AB5C0" w14:textId="5E6FBB37" w:rsidR="002A4528" w:rsidRPr="00671A80" w:rsidRDefault="00032CD7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0.6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2B83E1" w14:textId="0091754A" w:rsidR="002A4528" w:rsidRPr="00671A80" w:rsidRDefault="00032CD7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16.05.2021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BBC27B1" w14:textId="77777777" w:rsidR="002A4528" w:rsidRDefault="00032CD7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Hacı Kerim Arslan</w:t>
            </w:r>
          </w:p>
          <w:p w14:paraId="1A6F35C4" w14:textId="793DE885" w:rsidR="00032CD7" w:rsidRPr="00671A80" w:rsidRDefault="00032CD7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İbrahim Koz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E70AD" w14:textId="6FD66A19" w:rsidR="002A4528" w:rsidRPr="00671A80" w:rsidRDefault="00032CD7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Class Diagram and ER Diagram added.</w:t>
            </w:r>
            <w:r w:rsidR="009D1791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 </w:t>
            </w:r>
            <w:r w:rsidR="007807B5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Design Constraints and Decisions are extended. System overview added.</w:t>
            </w:r>
          </w:p>
        </w:tc>
      </w:tr>
      <w:tr w:rsidR="002A4528" w14:paraId="1487BE79" w14:textId="77777777" w:rsidTr="1287EAD2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B5B1003" w14:textId="7F364CEB" w:rsidR="002A4528" w:rsidRPr="00671A80" w:rsidRDefault="003A31E0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1.0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1F8225EC" w14:textId="4F7C803A" w:rsidR="002A4528" w:rsidRPr="00671A80" w:rsidRDefault="003A31E0" w:rsidP="00D52F3E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16.05.2021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EF598B0" w14:textId="6850906E" w:rsidR="002A4528" w:rsidRPr="00671A80" w:rsidRDefault="003A31E0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All members</w:t>
            </w:r>
          </w:p>
        </w:tc>
        <w:tc>
          <w:tcPr>
            <w:tcW w:w="4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EF7C7F" w14:textId="79A3181C" w:rsidR="002A4528" w:rsidRPr="00671A80" w:rsidRDefault="003A31E0" w:rsidP="00D52F3E">
            <w:pPr>
              <w:suppressAutoHyphens/>
              <w:snapToGrid w:val="0"/>
              <w:spacing w:after="120"/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</w:pPr>
            <w:r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 xml:space="preserve">The document is revised and </w:t>
            </w:r>
            <w:r w:rsidR="00F26D53">
              <w:rPr>
                <w:rFonts w:ascii="Times" w:eastAsia="Times" w:hAnsi="Times" w:cs="Times"/>
                <w:sz w:val="22"/>
                <w:szCs w:val="22"/>
                <w:lang w:val="en-GB" w:eastAsia="ar-SA"/>
              </w:rPr>
              <w:t>added to GitHub repository.</w:t>
            </w:r>
          </w:p>
        </w:tc>
      </w:tr>
    </w:tbl>
    <w:p w14:paraId="1299C43A" w14:textId="4C248232" w:rsidR="00685AA7" w:rsidRDefault="00685AA7">
      <w:pPr>
        <w:rPr>
          <w:rFonts w:ascii="Times" w:eastAsia="Times" w:hAnsi="Times" w:cs="Times"/>
        </w:rPr>
      </w:pPr>
    </w:p>
    <w:p w14:paraId="72234167" w14:textId="2EF92646" w:rsidR="03BDDB3D" w:rsidRPr="000F6B30" w:rsidRDefault="2E8280AA" w:rsidP="03BDDB3D">
      <w:pPr>
        <w:pStyle w:val="Balk1"/>
        <w:ind w:left="431" w:hanging="431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INTRODUCTION</w:t>
      </w:r>
    </w:p>
    <w:p w14:paraId="420187F6" w14:textId="0D10D456" w:rsidR="008B3EAD" w:rsidRDefault="2E8280AA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Purpose and Scope </w:t>
      </w:r>
    </w:p>
    <w:p w14:paraId="094CD6F3" w14:textId="77777777" w:rsidR="008B3EAD" w:rsidRPr="000F2E0A" w:rsidRDefault="008528A7" w:rsidP="006A7DEC">
      <w:pPr>
        <w:pStyle w:val="InfoBlue"/>
        <w:rPr>
          <w:rFonts w:eastAsia="Times" w:cs="Times"/>
          <w:color w:val="000000"/>
        </w:rPr>
      </w:pPr>
      <w:r w:rsidRPr="1287EAD2">
        <w:rPr>
          <w:rFonts w:eastAsia="Times" w:cs="Times"/>
          <w:color w:val="000000" w:themeColor="text1"/>
        </w:rPr>
        <w:t>The aim of this document is explaining the design of the Social Interest e-Club. This explanation includes several diagrams about the system, details of some use cases, software and user interface designs. Also, the design constraints and decisions will be explained.</w:t>
      </w:r>
    </w:p>
    <w:p w14:paraId="3657D4C1" w14:textId="77777777" w:rsidR="008B3EAD" w:rsidRDefault="008B3EAD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</w:rPr>
      </w:pPr>
      <w:bookmarkStart w:id="0" w:name="_Toc123103269"/>
      <w:r w:rsidRPr="1287EAD2">
        <w:rPr>
          <w:rFonts w:ascii="Times" w:eastAsia="Times" w:hAnsi="Times" w:cs="Times"/>
        </w:rPr>
        <w:t>Do</w:t>
      </w:r>
      <w:bookmarkEnd w:id="0"/>
      <w:r w:rsidR="002B0A13" w:rsidRPr="1287EAD2">
        <w:rPr>
          <w:rFonts w:ascii="Times" w:eastAsia="Times" w:hAnsi="Times" w:cs="Times"/>
        </w:rPr>
        <w:t>cument Overview</w:t>
      </w:r>
    </w:p>
    <w:p w14:paraId="396D3124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bookmarkStart w:id="1" w:name="_Toc123103270"/>
      <w:r w:rsidRPr="1287EAD2">
        <w:rPr>
          <w:rFonts w:ascii="Times" w:eastAsia="Times" w:hAnsi="Times" w:cs="Times"/>
        </w:rPr>
        <w:t>The document consists of six different parts:</w:t>
      </w:r>
    </w:p>
    <w:p w14:paraId="65CEA5D4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  <w:color w:val="000000" w:themeColor="text1"/>
        </w:rPr>
        <w:t>1. Revision History:</w:t>
      </w:r>
      <w:r w:rsidRPr="1287EAD2">
        <w:rPr>
          <w:rFonts w:ascii="Times" w:eastAsia="Times" w:hAnsi="Times" w:cs="Times"/>
        </w:rPr>
        <w:t xml:space="preserve"> Shows the changes that are made to this document and gives details, who made the change and when s/he did it.</w:t>
      </w:r>
    </w:p>
    <w:p w14:paraId="43BCB578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</w:rPr>
        <w:t>2. Introduction:</w:t>
      </w:r>
      <w:r w:rsidRPr="1287EAD2">
        <w:rPr>
          <w:rFonts w:ascii="Times" w:eastAsia="Times" w:hAnsi="Times" w:cs="Times"/>
        </w:rPr>
        <w:t xml:space="preserve"> This part is divided into five subsections:</w:t>
      </w:r>
    </w:p>
    <w:p w14:paraId="398A954F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2.1 Purpose and Scope: Explains the purpose and content of the document.</w:t>
      </w:r>
    </w:p>
    <w:p w14:paraId="148ED3F0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2.2 Document Overview: Explains the sections of the document.</w:t>
      </w:r>
    </w:p>
    <w:p w14:paraId="466568AB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2.3 System Overview: Describes the complete system.</w:t>
      </w:r>
    </w:p>
    <w:p w14:paraId="3B6D30BA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2.4 Definitions, Acronyms, and Abbreviations: Includes non-standard terms, acronyms and abbreviations that are unique to this document.</w:t>
      </w:r>
    </w:p>
    <w:p w14:paraId="66F329C8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2.5 References: Provide references for any pertinent document.</w:t>
      </w:r>
    </w:p>
    <w:p w14:paraId="1996D22C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</w:rPr>
        <w:t>3. Design Constraints and Decisions:</w:t>
      </w:r>
      <w:r w:rsidRPr="1287EAD2">
        <w:rPr>
          <w:rFonts w:ascii="Times" w:eastAsia="Times" w:hAnsi="Times" w:cs="Times"/>
        </w:rPr>
        <w:t xml:space="preserve"> Explains the constraints and decisions that we applied to the application.</w:t>
      </w:r>
    </w:p>
    <w:p w14:paraId="4A09A6C5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</w:rPr>
        <w:t>4. Design Details:</w:t>
      </w:r>
      <w:r w:rsidRPr="1287EAD2">
        <w:rPr>
          <w:rFonts w:ascii="Times" w:eastAsia="Times" w:hAnsi="Times" w:cs="Times"/>
        </w:rPr>
        <w:t xml:space="preserve"> This section is divided into four subsections:</w:t>
      </w:r>
    </w:p>
    <w:p w14:paraId="6F4FA3AA" w14:textId="7755D968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4.1 Software Components: Includes the class diagram</w:t>
      </w:r>
      <w:r w:rsidR="0F9607E9" w:rsidRPr="1287EAD2">
        <w:rPr>
          <w:rFonts w:ascii="Times" w:eastAsia="Times" w:hAnsi="Times" w:cs="Times"/>
        </w:rPr>
        <w:t>.</w:t>
      </w:r>
    </w:p>
    <w:p w14:paraId="37632EC8" w14:textId="6221A952" w:rsidR="03BDDB3D" w:rsidRDefault="03BDDB3D" w:rsidP="03BDDB3D">
      <w:pPr>
        <w:spacing w:line="276" w:lineRule="auto"/>
        <w:rPr>
          <w:rFonts w:ascii="Times" w:eastAsia="Times" w:hAnsi="Times" w:cs="Times"/>
        </w:rPr>
      </w:pPr>
    </w:p>
    <w:p w14:paraId="5D469144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4.2 Software Behavior: Includes the sequence diagrams (will be given in the annex document) and the state diagram.</w:t>
      </w:r>
    </w:p>
    <w:p w14:paraId="773FB5BE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tab/>
      </w:r>
      <w:r w:rsidRPr="1287EAD2">
        <w:rPr>
          <w:rFonts w:ascii="Times" w:eastAsia="Times" w:hAnsi="Times" w:cs="Times"/>
        </w:rPr>
        <w:t>4.3 Data Model (E-R Diagram)</w:t>
      </w:r>
    </w:p>
    <w:p w14:paraId="622C2445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>
        <w:lastRenderedPageBreak/>
        <w:tab/>
      </w:r>
      <w:r w:rsidRPr="1287EAD2">
        <w:rPr>
          <w:rFonts w:ascii="Times" w:eastAsia="Times" w:hAnsi="Times" w:cs="Times"/>
        </w:rPr>
        <w:t>4.4 User Interface Design: Explains the user interface design and the usage of the web pages.</w:t>
      </w:r>
    </w:p>
    <w:p w14:paraId="52785AC9" w14:textId="77777777" w:rsidR="009A4D31" w:rsidRDefault="009A4D31" w:rsidP="009A4D31">
      <w:pPr>
        <w:spacing w:line="276" w:lineRule="auto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</w:rPr>
        <w:t>5. Requirements Traceability:</w:t>
      </w:r>
      <w:r w:rsidRPr="1287EAD2">
        <w:rPr>
          <w:rFonts w:ascii="Times" w:eastAsia="Times" w:hAnsi="Times" w:cs="Times"/>
        </w:rPr>
        <w:t xml:space="preserve"> Describes the traceability relationship between the requirements and the software design.</w:t>
      </w:r>
    </w:p>
    <w:p w14:paraId="6E3FA430" w14:textId="77777777" w:rsidR="009A4D31" w:rsidRDefault="009A4D31" w:rsidP="009A4D31">
      <w:pPr>
        <w:spacing w:line="276" w:lineRule="auto"/>
        <w:rPr>
          <w:rFonts w:ascii="Times" w:eastAsia="Times" w:hAnsi="Times" w:cs="Times"/>
          <w:b/>
        </w:rPr>
      </w:pPr>
      <w:r w:rsidRPr="1287EAD2">
        <w:rPr>
          <w:rFonts w:ascii="Times" w:eastAsia="Times" w:hAnsi="Times" w:cs="Times"/>
        </w:rPr>
        <w:t xml:space="preserve">  </w:t>
      </w:r>
      <w:r w:rsidRPr="1287EAD2">
        <w:rPr>
          <w:rFonts w:ascii="Times" w:eastAsia="Times" w:hAnsi="Times" w:cs="Times"/>
          <w:b/>
        </w:rPr>
        <w:t>6. Annexes</w:t>
      </w:r>
    </w:p>
    <w:p w14:paraId="0F84ECDE" w14:textId="77777777" w:rsidR="00CA70BD" w:rsidRPr="00F75449" w:rsidRDefault="00CA70BD" w:rsidP="009A4D31">
      <w:pPr>
        <w:spacing w:line="276" w:lineRule="auto"/>
        <w:rPr>
          <w:rFonts w:ascii="Times" w:eastAsia="Times" w:hAnsi="Times" w:cs="Times"/>
          <w:b/>
        </w:rPr>
      </w:pPr>
    </w:p>
    <w:p w14:paraId="0126BAAE" w14:textId="2C444BB6" w:rsidR="000B6317" w:rsidRPr="00CA70BD" w:rsidRDefault="008B3EAD" w:rsidP="03BDDB3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</w:t>
      </w:r>
      <w:bookmarkEnd w:id="1"/>
      <w:r w:rsidR="002B0A13" w:rsidRPr="1287EAD2">
        <w:rPr>
          <w:rFonts w:ascii="Times" w:eastAsia="Times" w:hAnsi="Times" w:cs="Times"/>
        </w:rPr>
        <w:t>ystem Overview</w:t>
      </w:r>
    </w:p>
    <w:p w14:paraId="17C1DA2E" w14:textId="15D5FFE6" w:rsidR="00750D95" w:rsidRDefault="00C521B4" w:rsidP="03BDDB3D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    </w:t>
      </w:r>
      <w:r w:rsidR="00731ED6" w:rsidRPr="1287EAD2">
        <w:rPr>
          <w:rFonts w:ascii="Times" w:eastAsia="Times" w:hAnsi="Times" w:cs="Times"/>
        </w:rPr>
        <w:t xml:space="preserve">This </w:t>
      </w:r>
      <w:r w:rsidR="0087740A" w:rsidRPr="1287EAD2">
        <w:rPr>
          <w:rFonts w:ascii="Times" w:eastAsia="Times" w:hAnsi="Times" w:cs="Times"/>
        </w:rPr>
        <w:t>system is a</w:t>
      </w:r>
      <w:r w:rsidR="00750D95" w:rsidRPr="1287EAD2">
        <w:rPr>
          <w:rFonts w:ascii="Times" w:eastAsia="Times" w:hAnsi="Times" w:cs="Times"/>
        </w:rPr>
        <w:t>n</w:t>
      </w:r>
      <w:r w:rsidR="0087740A" w:rsidRPr="1287EAD2">
        <w:rPr>
          <w:rFonts w:ascii="Times" w:eastAsia="Times" w:hAnsi="Times" w:cs="Times"/>
        </w:rPr>
        <w:t xml:space="preserve"> Online E-Club system where </w:t>
      </w:r>
      <w:r w:rsidR="00CB25D4" w:rsidRPr="1287EAD2">
        <w:rPr>
          <w:rFonts w:ascii="Times" w:eastAsia="Times" w:hAnsi="Times" w:cs="Times"/>
        </w:rPr>
        <w:t xml:space="preserve">people </w:t>
      </w:r>
      <w:r w:rsidR="00CA0A57" w:rsidRPr="1287EAD2">
        <w:rPr>
          <w:rFonts w:ascii="Times" w:eastAsia="Times" w:hAnsi="Times" w:cs="Times"/>
        </w:rPr>
        <w:t xml:space="preserve">who share same interests can </w:t>
      </w:r>
      <w:r w:rsidR="00E06675" w:rsidRPr="1287EAD2">
        <w:rPr>
          <w:rFonts w:ascii="Times" w:eastAsia="Times" w:hAnsi="Times" w:cs="Times"/>
        </w:rPr>
        <w:t>communicate with each other</w:t>
      </w:r>
      <w:r w:rsidR="00750D95" w:rsidRPr="1287EAD2">
        <w:rPr>
          <w:rFonts w:ascii="Times" w:eastAsia="Times" w:hAnsi="Times" w:cs="Times"/>
        </w:rPr>
        <w:t xml:space="preserve">. </w:t>
      </w:r>
      <w:r w:rsidR="0081482F" w:rsidRPr="1287EAD2">
        <w:rPr>
          <w:rFonts w:ascii="Times" w:eastAsia="Times" w:hAnsi="Times" w:cs="Times"/>
        </w:rPr>
        <w:t>T</w:t>
      </w:r>
      <w:r w:rsidR="000865FE" w:rsidRPr="1287EAD2">
        <w:rPr>
          <w:rFonts w:ascii="Times" w:eastAsia="Times" w:hAnsi="Times" w:cs="Times"/>
        </w:rPr>
        <w:t>here are mainly 3 type</w:t>
      </w:r>
      <w:r w:rsidR="000F6B30">
        <w:rPr>
          <w:rFonts w:ascii="Times" w:eastAsia="Times" w:hAnsi="Times" w:cs="Times"/>
        </w:rPr>
        <w:t>s</w:t>
      </w:r>
      <w:r w:rsidR="000865FE" w:rsidRPr="1287EAD2">
        <w:rPr>
          <w:rFonts w:ascii="Times" w:eastAsia="Times" w:hAnsi="Times" w:cs="Times"/>
        </w:rPr>
        <w:t xml:space="preserve"> of users in the system: System Admin, Sub-Club Admin and Member. Unregistered users can also </w:t>
      </w:r>
      <w:r w:rsidR="00AA19FB" w:rsidRPr="1287EAD2">
        <w:rPr>
          <w:rFonts w:ascii="Times" w:eastAsia="Times" w:hAnsi="Times" w:cs="Times"/>
        </w:rPr>
        <w:t xml:space="preserve">browse the system, but no interaction will be allowed unless they register to the system. </w:t>
      </w:r>
      <w:r w:rsidR="007E6944" w:rsidRPr="1287EAD2">
        <w:rPr>
          <w:rFonts w:ascii="Times" w:eastAsia="Times" w:hAnsi="Times" w:cs="Times"/>
        </w:rPr>
        <w:t xml:space="preserve">There </w:t>
      </w:r>
      <w:r w:rsidR="00DE35D8" w:rsidRPr="1287EAD2">
        <w:rPr>
          <w:rFonts w:ascii="Times" w:eastAsia="Times" w:hAnsi="Times" w:cs="Times"/>
        </w:rPr>
        <w:t xml:space="preserve">are Clubs and Sub-Clubs </w:t>
      </w:r>
      <w:r w:rsidR="003D567C" w:rsidRPr="1287EAD2">
        <w:rPr>
          <w:rFonts w:ascii="Times" w:eastAsia="Times" w:hAnsi="Times" w:cs="Times"/>
        </w:rPr>
        <w:t>Clubs</w:t>
      </w:r>
      <w:r w:rsidR="00177754" w:rsidRPr="1287EAD2">
        <w:rPr>
          <w:rFonts w:ascii="Times" w:eastAsia="Times" w:hAnsi="Times" w:cs="Times"/>
        </w:rPr>
        <w:t>. Each Club can have more than one Sub-Club</w:t>
      </w:r>
      <w:r w:rsidR="005D6A9E" w:rsidRPr="1287EAD2">
        <w:rPr>
          <w:rFonts w:ascii="Times" w:eastAsia="Times" w:hAnsi="Times" w:cs="Times"/>
        </w:rPr>
        <w:t>.</w:t>
      </w:r>
      <w:r w:rsidR="00177754" w:rsidRPr="1287EAD2">
        <w:rPr>
          <w:rFonts w:ascii="Times" w:eastAsia="Times" w:hAnsi="Times" w:cs="Times"/>
        </w:rPr>
        <w:t xml:space="preserve"> </w:t>
      </w:r>
      <w:r w:rsidR="005D6A9E" w:rsidRPr="1287EAD2">
        <w:rPr>
          <w:rFonts w:ascii="Times" w:eastAsia="Times" w:hAnsi="Times" w:cs="Times"/>
        </w:rPr>
        <w:t>H</w:t>
      </w:r>
      <w:r w:rsidR="00177754" w:rsidRPr="1287EAD2">
        <w:rPr>
          <w:rFonts w:ascii="Times" w:eastAsia="Times" w:hAnsi="Times" w:cs="Times"/>
        </w:rPr>
        <w:t xml:space="preserve">owever, each Sub-Club is required to </w:t>
      </w:r>
      <w:r w:rsidR="00B457D3" w:rsidRPr="1287EAD2">
        <w:rPr>
          <w:rFonts w:ascii="Times" w:eastAsia="Times" w:hAnsi="Times" w:cs="Times"/>
        </w:rPr>
        <w:t xml:space="preserve">be under a Club. </w:t>
      </w:r>
      <w:r w:rsidR="00437FBE" w:rsidRPr="1287EAD2">
        <w:rPr>
          <w:rFonts w:ascii="Times" w:eastAsia="Times" w:hAnsi="Times" w:cs="Times"/>
        </w:rPr>
        <w:t xml:space="preserve">Members of the system can </w:t>
      </w:r>
      <w:r w:rsidR="007A1B71" w:rsidRPr="1287EAD2">
        <w:rPr>
          <w:rFonts w:ascii="Times" w:eastAsia="Times" w:hAnsi="Times" w:cs="Times"/>
        </w:rPr>
        <w:t>join those Sub-Clubs</w:t>
      </w:r>
      <w:r w:rsidR="00792B9E" w:rsidRPr="1287EAD2">
        <w:rPr>
          <w:rFonts w:ascii="Times" w:eastAsia="Times" w:hAnsi="Times" w:cs="Times"/>
        </w:rPr>
        <w:t xml:space="preserve"> and </w:t>
      </w:r>
      <w:r w:rsidRPr="1287EAD2">
        <w:rPr>
          <w:rFonts w:ascii="Times" w:eastAsia="Times" w:hAnsi="Times" w:cs="Times"/>
        </w:rPr>
        <w:t>interact with other members of the Sub-Club.</w:t>
      </w:r>
    </w:p>
    <w:p w14:paraId="7660AD32" w14:textId="0F8A9733" w:rsidR="00C521B4" w:rsidRPr="003D567C" w:rsidRDefault="00371216" w:rsidP="03BDDB3D">
      <w:pPr>
        <w:pStyle w:val="GvdeMetni"/>
        <w:ind w:left="0"/>
        <w:rPr>
          <w:rFonts w:ascii="Times" w:eastAsia="Times" w:hAnsi="Times" w:cs="Times"/>
          <w:lang w:val="en-GB"/>
        </w:rPr>
      </w:pPr>
      <w:r w:rsidRPr="1287EAD2">
        <w:rPr>
          <w:rFonts w:ascii="Times" w:eastAsia="Times" w:hAnsi="Times" w:cs="Times"/>
          <w:lang w:val="en-GB"/>
        </w:rPr>
        <w:t xml:space="preserve">    This system </w:t>
      </w:r>
      <w:r w:rsidR="004E0FD7" w:rsidRPr="1287EAD2">
        <w:rPr>
          <w:rFonts w:ascii="Times" w:eastAsia="Times" w:hAnsi="Times" w:cs="Times"/>
          <w:lang w:val="en-GB"/>
        </w:rPr>
        <w:t xml:space="preserve">is </w:t>
      </w:r>
      <w:r w:rsidRPr="1287EAD2">
        <w:rPr>
          <w:rFonts w:ascii="Times" w:eastAsia="Times" w:hAnsi="Times" w:cs="Times"/>
          <w:lang w:val="en-GB"/>
        </w:rPr>
        <w:t>mainly developed as two part</w:t>
      </w:r>
      <w:r w:rsidR="00FD43AE" w:rsidRPr="1287EAD2">
        <w:rPr>
          <w:rFonts w:ascii="Times" w:eastAsia="Times" w:hAnsi="Times" w:cs="Times"/>
          <w:lang w:val="en-GB"/>
        </w:rPr>
        <w:t>s</w:t>
      </w:r>
      <w:r w:rsidRPr="1287EAD2">
        <w:rPr>
          <w:rFonts w:ascii="Times" w:eastAsia="Times" w:hAnsi="Times" w:cs="Times"/>
          <w:lang w:val="en-GB"/>
        </w:rPr>
        <w:t xml:space="preserve">: Frontend and Backend. </w:t>
      </w:r>
      <w:r w:rsidR="005162C7" w:rsidRPr="1287EAD2">
        <w:rPr>
          <w:rFonts w:ascii="Times" w:eastAsia="Times" w:hAnsi="Times" w:cs="Times"/>
          <w:lang w:val="en-GB"/>
        </w:rPr>
        <w:t xml:space="preserve">In the backend part, </w:t>
      </w:r>
      <w:r w:rsidR="002B441D" w:rsidRPr="1287EAD2">
        <w:rPr>
          <w:rFonts w:ascii="Times" w:eastAsia="Times" w:hAnsi="Times" w:cs="Times"/>
          <w:lang w:val="en-GB"/>
        </w:rPr>
        <w:t xml:space="preserve">MVC architecture is </w:t>
      </w:r>
      <w:r w:rsidR="00841642" w:rsidRPr="1287EAD2">
        <w:rPr>
          <w:rFonts w:ascii="Times" w:eastAsia="Times" w:hAnsi="Times" w:cs="Times"/>
          <w:lang w:val="en-GB"/>
        </w:rPr>
        <w:t xml:space="preserve">preferred. </w:t>
      </w:r>
      <w:r w:rsidR="00CF1B60" w:rsidRPr="1287EAD2">
        <w:rPr>
          <w:rFonts w:ascii="Times" w:eastAsia="Times" w:hAnsi="Times" w:cs="Times"/>
          <w:lang w:val="en-GB"/>
        </w:rPr>
        <w:t xml:space="preserve">Microsoft’s Entity framework is </w:t>
      </w:r>
      <w:r w:rsidR="00295A59" w:rsidRPr="1287EAD2">
        <w:rPr>
          <w:rFonts w:ascii="Times" w:eastAsia="Times" w:hAnsi="Times" w:cs="Times"/>
          <w:lang w:val="en-GB"/>
        </w:rPr>
        <w:t>employed</w:t>
      </w:r>
      <w:r w:rsidR="00BF5B23" w:rsidRPr="1287EAD2">
        <w:rPr>
          <w:rFonts w:ascii="Times" w:eastAsia="Times" w:hAnsi="Times" w:cs="Times"/>
          <w:lang w:val="en-GB"/>
        </w:rPr>
        <w:t xml:space="preserve"> </w:t>
      </w:r>
      <w:r w:rsidR="00BE7DF7" w:rsidRPr="1287EAD2">
        <w:rPr>
          <w:rFonts w:ascii="Times" w:eastAsia="Times" w:hAnsi="Times" w:cs="Times"/>
          <w:lang w:val="en-GB"/>
        </w:rPr>
        <w:t>f</w:t>
      </w:r>
      <w:r w:rsidR="00F31984" w:rsidRPr="1287EAD2">
        <w:rPr>
          <w:rFonts w:ascii="Times" w:eastAsia="Times" w:hAnsi="Times" w:cs="Times"/>
          <w:lang w:val="en-GB"/>
        </w:rPr>
        <w:t xml:space="preserve">or database </w:t>
      </w:r>
      <w:r w:rsidR="00BE7DF7" w:rsidRPr="1287EAD2">
        <w:rPr>
          <w:rFonts w:ascii="Times" w:eastAsia="Times" w:hAnsi="Times" w:cs="Times"/>
          <w:lang w:val="en-GB"/>
        </w:rPr>
        <w:t>operations</w:t>
      </w:r>
      <w:r w:rsidR="00295A59" w:rsidRPr="1287EAD2">
        <w:rPr>
          <w:rFonts w:ascii="Times" w:eastAsia="Times" w:hAnsi="Times" w:cs="Times"/>
          <w:lang w:val="en-GB"/>
        </w:rPr>
        <w:t xml:space="preserve"> a</w:t>
      </w:r>
      <w:r w:rsidR="002316E0" w:rsidRPr="1287EAD2">
        <w:rPr>
          <w:rFonts w:ascii="Times" w:eastAsia="Times" w:hAnsi="Times" w:cs="Times"/>
          <w:lang w:val="en-GB"/>
        </w:rPr>
        <w:t>nd processes</w:t>
      </w:r>
      <w:r w:rsidR="00295A59" w:rsidRPr="1287EAD2">
        <w:rPr>
          <w:rFonts w:ascii="Times" w:eastAsia="Times" w:hAnsi="Times" w:cs="Times"/>
          <w:lang w:val="en-GB"/>
        </w:rPr>
        <w:t>.</w:t>
      </w:r>
      <w:r w:rsidR="00FE225A" w:rsidRPr="1287EAD2">
        <w:rPr>
          <w:rFonts w:ascii="Times" w:eastAsia="Times" w:hAnsi="Times" w:cs="Times"/>
          <w:lang w:val="en-GB"/>
        </w:rPr>
        <w:t xml:space="preserve"> </w:t>
      </w:r>
    </w:p>
    <w:p w14:paraId="557B8F8A" w14:textId="22E38086" w:rsidR="006A7DEC" w:rsidRDefault="006A7DEC" w:rsidP="006A7DEC">
      <w:pPr>
        <w:pStyle w:val="Balk2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Definitions, Acronyms, and Abbreviations</w:t>
      </w:r>
    </w:p>
    <w:p w14:paraId="30EFD3FE" w14:textId="77777777" w:rsidR="00D3264C" w:rsidRPr="00D3264C" w:rsidRDefault="00D3264C" w:rsidP="00D3264C">
      <w:pPr>
        <w:rPr>
          <w:rFonts w:eastAsia="Times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1"/>
        <w:gridCol w:w="4299"/>
      </w:tblGrid>
      <w:tr w:rsidR="006A7DEC" w14:paraId="5886CE75" w14:textId="77777777" w:rsidTr="008B4401">
        <w:tc>
          <w:tcPr>
            <w:tcW w:w="4750" w:type="dxa"/>
            <w:shd w:val="clear" w:color="auto" w:fill="auto"/>
          </w:tcPr>
          <w:p w14:paraId="2BD77157" w14:textId="77777777" w:rsidR="006A7DEC" w:rsidRPr="008B4401" w:rsidRDefault="006A7DEC" w:rsidP="008B4401">
            <w:pPr>
              <w:suppressAutoHyphens/>
              <w:snapToGrid w:val="0"/>
              <w:spacing w:after="120"/>
              <w:jc w:val="center"/>
              <w:rPr>
                <w:rFonts w:ascii="Times" w:eastAsia="Times" w:hAnsi="Times" w:cs="Times"/>
                <w:b/>
                <w:i/>
              </w:rPr>
            </w:pPr>
            <w:r w:rsidRPr="1287EAD2">
              <w:rPr>
                <w:rFonts w:ascii="Times" w:eastAsia="Times" w:hAnsi="Times" w:cs="Times"/>
                <w:b/>
                <w:i/>
              </w:rPr>
              <w:t>Term/Acronym</w:t>
            </w:r>
          </w:p>
        </w:tc>
        <w:tc>
          <w:tcPr>
            <w:tcW w:w="4750" w:type="dxa"/>
            <w:shd w:val="clear" w:color="auto" w:fill="auto"/>
          </w:tcPr>
          <w:p w14:paraId="3DA1D686" w14:textId="77777777" w:rsidR="006A7DEC" w:rsidRPr="008B4401" w:rsidRDefault="00463C73" w:rsidP="008B4401">
            <w:pPr>
              <w:pStyle w:val="GvdeMetni"/>
              <w:ind w:left="0"/>
              <w:rPr>
                <w:rFonts w:ascii="Times" w:eastAsia="Times" w:hAnsi="Times" w:cs="Times"/>
                <w:b/>
                <w:i/>
              </w:rPr>
            </w:pPr>
            <w:r w:rsidRPr="1287EAD2">
              <w:rPr>
                <w:rFonts w:ascii="Times" w:eastAsia="Times" w:hAnsi="Times" w:cs="Times"/>
                <w:b/>
                <w:i/>
              </w:rPr>
              <w:t>Definition</w:t>
            </w:r>
          </w:p>
        </w:tc>
      </w:tr>
      <w:tr w:rsidR="00FB0F10" w14:paraId="10923CDB" w14:textId="77777777" w:rsidTr="008B4401">
        <w:tc>
          <w:tcPr>
            <w:tcW w:w="4750" w:type="dxa"/>
            <w:shd w:val="clear" w:color="auto" w:fill="auto"/>
          </w:tcPr>
          <w:p w14:paraId="5AC555D8" w14:textId="6EE61EAB" w:rsidR="00FB0F10" w:rsidRDefault="00FB0F10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 w:rsidRPr="1287EAD2">
              <w:rPr>
                <w:rFonts w:ascii="Times" w:eastAsia="Times" w:hAnsi="Times" w:cs="Times"/>
              </w:rPr>
              <w:t>MVC</w:t>
            </w:r>
          </w:p>
        </w:tc>
        <w:tc>
          <w:tcPr>
            <w:tcW w:w="4750" w:type="dxa"/>
            <w:shd w:val="clear" w:color="auto" w:fill="auto"/>
          </w:tcPr>
          <w:p w14:paraId="5F7B199B" w14:textId="23B18664" w:rsidR="00FB0F10" w:rsidRDefault="00FB0F10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 w:rsidRPr="1287EAD2">
              <w:rPr>
                <w:rFonts w:ascii="Times" w:eastAsia="Times" w:hAnsi="Times" w:cs="Times"/>
              </w:rPr>
              <w:t>Model-View-Controller</w:t>
            </w:r>
          </w:p>
        </w:tc>
      </w:tr>
      <w:tr w:rsidR="00FB0F10" w14:paraId="063B2574" w14:textId="77777777" w:rsidTr="008B4401">
        <w:tc>
          <w:tcPr>
            <w:tcW w:w="4750" w:type="dxa"/>
            <w:shd w:val="clear" w:color="auto" w:fill="auto"/>
          </w:tcPr>
          <w:p w14:paraId="203BF125" w14:textId="7D89CD2C" w:rsidR="00FB0F10" w:rsidRDefault="00FB0F10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 w:rsidRPr="1287EAD2">
              <w:rPr>
                <w:rFonts w:ascii="Times" w:eastAsia="Times" w:hAnsi="Times" w:cs="Times"/>
              </w:rPr>
              <w:t>GUI</w:t>
            </w:r>
          </w:p>
        </w:tc>
        <w:tc>
          <w:tcPr>
            <w:tcW w:w="4750" w:type="dxa"/>
            <w:shd w:val="clear" w:color="auto" w:fill="auto"/>
          </w:tcPr>
          <w:p w14:paraId="369ED416" w14:textId="12B27C8D" w:rsidR="00FB0F10" w:rsidRDefault="00FB0F10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 w:rsidRPr="1287EAD2">
              <w:rPr>
                <w:rFonts w:ascii="Times" w:eastAsia="Times" w:hAnsi="Times" w:cs="Times"/>
              </w:rPr>
              <w:t>Graphical User Interface</w:t>
            </w:r>
          </w:p>
        </w:tc>
      </w:tr>
      <w:tr w:rsidR="00FB0F10" w14:paraId="5A132E2A" w14:textId="77777777" w:rsidTr="008B4401">
        <w:tc>
          <w:tcPr>
            <w:tcW w:w="4750" w:type="dxa"/>
            <w:shd w:val="clear" w:color="auto" w:fill="auto"/>
          </w:tcPr>
          <w:p w14:paraId="054CEDEA" w14:textId="2F22616A" w:rsidR="00FB0F10" w:rsidRDefault="00DB403B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ER</w:t>
            </w:r>
          </w:p>
        </w:tc>
        <w:tc>
          <w:tcPr>
            <w:tcW w:w="4750" w:type="dxa"/>
            <w:shd w:val="clear" w:color="auto" w:fill="auto"/>
          </w:tcPr>
          <w:p w14:paraId="734FDE61" w14:textId="074EF092" w:rsidR="00FB0F10" w:rsidRDefault="008E0977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Entity</w:t>
            </w:r>
            <w:r w:rsidR="002A58D6">
              <w:rPr>
                <w:rFonts w:ascii="Times" w:eastAsia="Times" w:hAnsi="Times" w:cs="Times"/>
              </w:rPr>
              <w:t>-</w:t>
            </w:r>
            <w:r>
              <w:rPr>
                <w:rFonts w:ascii="Times" w:eastAsia="Times" w:hAnsi="Times" w:cs="Times"/>
              </w:rPr>
              <w:t>Relationship</w:t>
            </w:r>
          </w:p>
        </w:tc>
      </w:tr>
      <w:tr w:rsidR="006A7DEC" w14:paraId="4DDBEF00" w14:textId="77777777" w:rsidTr="008B4401">
        <w:tc>
          <w:tcPr>
            <w:tcW w:w="4750" w:type="dxa"/>
            <w:shd w:val="clear" w:color="auto" w:fill="auto"/>
          </w:tcPr>
          <w:p w14:paraId="3461D779" w14:textId="03EE34DB" w:rsidR="006A7DEC" w:rsidRDefault="00D3264C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SDD</w:t>
            </w:r>
          </w:p>
        </w:tc>
        <w:tc>
          <w:tcPr>
            <w:tcW w:w="4750" w:type="dxa"/>
            <w:shd w:val="clear" w:color="auto" w:fill="auto"/>
          </w:tcPr>
          <w:p w14:paraId="3CF2D8B6" w14:textId="7922742A" w:rsidR="006A7DEC" w:rsidRDefault="00D3264C" w:rsidP="00FB0F10">
            <w:pPr>
              <w:pStyle w:val="GvdeMetni"/>
              <w:ind w:left="0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Software Design Description</w:t>
            </w:r>
          </w:p>
        </w:tc>
      </w:tr>
    </w:tbl>
    <w:p w14:paraId="0FB78278" w14:textId="77777777" w:rsidR="008B3EAD" w:rsidRDefault="008B3EAD" w:rsidP="1287EAD2">
      <w:pPr>
        <w:pStyle w:val="Balk2"/>
        <w:widowControl/>
        <w:numPr>
          <w:ilvl w:val="1"/>
          <w:numId w:val="0"/>
        </w:numPr>
        <w:spacing w:after="120" w:line="240" w:lineRule="auto"/>
        <w:rPr>
          <w:rFonts w:ascii="Times" w:eastAsia="Times" w:hAnsi="Times" w:cs="Times"/>
        </w:rPr>
      </w:pPr>
    </w:p>
    <w:p w14:paraId="071E4E01" w14:textId="589EBFCB" w:rsidR="008B3EAD" w:rsidRPr="000F5164" w:rsidRDefault="008B3EAD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</w:rPr>
      </w:pPr>
      <w:bookmarkStart w:id="2" w:name="_Toc123103273"/>
      <w:r w:rsidRPr="1287EAD2">
        <w:rPr>
          <w:rFonts w:ascii="Times" w:eastAsia="Times" w:hAnsi="Times" w:cs="Times"/>
        </w:rPr>
        <w:t>Refer</w:t>
      </w:r>
      <w:bookmarkEnd w:id="2"/>
      <w:r w:rsidR="00F763E7" w:rsidRPr="1287EAD2">
        <w:rPr>
          <w:rFonts w:ascii="Times" w:eastAsia="Times" w:hAnsi="Times" w:cs="Times"/>
        </w:rPr>
        <w:t>ences</w:t>
      </w:r>
    </w:p>
    <w:p w14:paraId="47430EF1" w14:textId="1CC19497" w:rsidR="003A1A79" w:rsidRPr="00FB0F10" w:rsidRDefault="00FB0F10" w:rsidP="00FB0F10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There is no reference.</w:t>
      </w:r>
    </w:p>
    <w:p w14:paraId="6725D9E2" w14:textId="77777777" w:rsidR="008B3EAD" w:rsidRPr="008B4401" w:rsidRDefault="00823153" w:rsidP="008B3EAD">
      <w:pPr>
        <w:pStyle w:val="Balk1"/>
        <w:widowControl/>
        <w:tabs>
          <w:tab w:val="num" w:pos="432"/>
        </w:tabs>
        <w:spacing w:before="240" w:after="120" w:line="240" w:lineRule="auto"/>
        <w:ind w:left="432" w:hanging="432"/>
        <w:rPr>
          <w:rFonts w:ascii="Times" w:eastAsia="Times" w:hAnsi="Times" w:cs="Times"/>
          <w:color w:val="000000"/>
        </w:rPr>
      </w:pPr>
      <w:r w:rsidRPr="1287EAD2">
        <w:rPr>
          <w:rFonts w:ascii="Times" w:eastAsia="Times" w:hAnsi="Times" w:cs="Times"/>
          <w:color w:val="000000" w:themeColor="text1"/>
        </w:rPr>
        <w:t xml:space="preserve">Design Constraints and Decisions </w:t>
      </w:r>
    </w:p>
    <w:p w14:paraId="2329C3F9" w14:textId="77777777" w:rsidR="007642F8" w:rsidRPr="008F025F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The GUI is designed with Figma and built with HTML, CSS, JS and Vue.js. Sass is used while coding the design of the GUI.</w:t>
      </w:r>
    </w:p>
    <w:p w14:paraId="144FEE44" w14:textId="77777777" w:rsidR="007642F8" w:rsidRPr="008F025F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To make the connection between front-end and the database, Axios.js is used.</w:t>
      </w:r>
    </w:p>
    <w:p w14:paraId="59747321" w14:textId="77777777" w:rsidR="007642F8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The system provides functionality and a user-friendly GUI.</w:t>
      </w:r>
    </w:p>
    <w:p w14:paraId="31594EBC" w14:textId="7BFC50FD" w:rsidR="009C59A2" w:rsidRPr="008F025F" w:rsidRDefault="009C59A2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Axios</w:t>
      </w:r>
      <w:proofErr w:type="spellEnd"/>
      <w:r>
        <w:rPr>
          <w:rFonts w:ascii="Times" w:eastAsia="Times" w:hAnsi="Times" w:cs="Times"/>
        </w:rPr>
        <w:t xml:space="preserve"> and </w:t>
      </w:r>
      <w:proofErr w:type="spellStart"/>
      <w:r>
        <w:rPr>
          <w:rFonts w:ascii="Times" w:eastAsia="Times" w:hAnsi="Times" w:cs="Times"/>
        </w:rPr>
        <w:t>Vuex</w:t>
      </w:r>
      <w:proofErr w:type="spellEnd"/>
      <w:r>
        <w:rPr>
          <w:rFonts w:ascii="Times" w:eastAsia="Times" w:hAnsi="Times" w:cs="Times"/>
        </w:rPr>
        <w:t xml:space="preserve"> is used </w:t>
      </w:r>
      <w:r w:rsidR="0026693A">
        <w:rPr>
          <w:rFonts w:ascii="Times" w:eastAsia="Times" w:hAnsi="Times" w:cs="Times"/>
        </w:rPr>
        <w:t xml:space="preserve">to maintain the </w:t>
      </w:r>
      <w:r w:rsidR="008A1264">
        <w:rPr>
          <w:rFonts w:ascii="Times" w:eastAsia="Times" w:hAnsi="Times" w:cs="Times"/>
        </w:rPr>
        <w:t>data flow.</w:t>
      </w:r>
    </w:p>
    <w:p w14:paraId="63719D51" w14:textId="179439A7" w:rsidR="007642F8" w:rsidRPr="008F025F" w:rsidRDefault="008F025F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5B768074">
        <w:rPr>
          <w:rFonts w:ascii="Times" w:eastAsia="Times" w:hAnsi="Times" w:cs="Times"/>
        </w:rPr>
        <w:t>GitHub</w:t>
      </w:r>
      <w:r w:rsidR="007642F8" w:rsidRPr="5B768074">
        <w:rPr>
          <w:rFonts w:ascii="Times" w:eastAsia="Times" w:hAnsi="Times" w:cs="Times"/>
        </w:rPr>
        <w:t xml:space="preserve"> is used to store files, documents, codes and to track the versions. </w:t>
      </w:r>
    </w:p>
    <w:p w14:paraId="18AD0E96" w14:textId="77777777" w:rsidR="007642F8" w:rsidRPr="008F025F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5B768074">
        <w:rPr>
          <w:rFonts w:ascii="Times" w:eastAsia="Times" w:hAnsi="Times" w:cs="Times"/>
        </w:rPr>
        <w:t xml:space="preserve">Actors (members, non-registered users, admins) need available internet connection to use the application. </w:t>
      </w:r>
    </w:p>
    <w:p w14:paraId="42154205" w14:textId="627B0F86" w:rsidR="007642F8" w:rsidRPr="008F025F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System must be working 24/7</w:t>
      </w:r>
      <w:r w:rsidR="008E7662">
        <w:rPr>
          <w:rFonts w:ascii="Times" w:eastAsia="Times" w:hAnsi="Times" w:cs="Times"/>
        </w:rPr>
        <w:t>.</w:t>
      </w:r>
    </w:p>
    <w:p w14:paraId="44929621" w14:textId="77777777" w:rsidR="007642F8" w:rsidRPr="008F025F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To join the sub-clubs, the users must register to the system and be logged in. </w:t>
      </w:r>
    </w:p>
    <w:p w14:paraId="41907B0F" w14:textId="77777777" w:rsidR="000C5AD3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The admins control all the members, clubs and requests. The sub-club admins control their own sub-club and the bad behavior reports.</w:t>
      </w:r>
    </w:p>
    <w:p w14:paraId="4AE33039" w14:textId="64EF0B46" w:rsidR="000C5AD3" w:rsidRPr="005650D9" w:rsidRDefault="000C5AD3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000C5AD3">
        <w:rPr>
          <w:rFonts w:ascii="Times" w:eastAsia="Times" w:hAnsi="Times" w:cs="Times"/>
        </w:rPr>
        <w:t>MVC</w:t>
      </w:r>
      <w:r w:rsidRPr="000C5AD3">
        <w:rPr>
          <w:rFonts w:ascii="TimesNewRomanPSMT" w:hAnsi="TimesNewRomanPSMT"/>
        </w:rPr>
        <w:t xml:space="preserve"> architectural design will be used to develop the system. </w:t>
      </w:r>
    </w:p>
    <w:p w14:paraId="37325D5C" w14:textId="05047F3B" w:rsidR="005650D9" w:rsidRPr="005650D9" w:rsidRDefault="005650D9" w:rsidP="00BD3A41">
      <w:pPr>
        <w:pStyle w:val="NormalWeb"/>
        <w:numPr>
          <w:ilvl w:val="0"/>
          <w:numId w:val="4"/>
        </w:numPr>
        <w:rPr>
          <w:rFonts w:ascii="Times" w:eastAsia="Times" w:hAnsi="Times" w:cs="Times"/>
          <w:sz w:val="20"/>
          <w:szCs w:val="20"/>
        </w:rPr>
      </w:pPr>
      <w:r w:rsidRPr="6DD852ED">
        <w:rPr>
          <w:rFonts w:ascii="Times" w:eastAsia="Times" w:hAnsi="Times" w:cs="Times"/>
          <w:sz w:val="20"/>
          <w:szCs w:val="20"/>
        </w:rPr>
        <w:t>There are different 5 component</w:t>
      </w:r>
      <w:r w:rsidRPr="6DD852ED">
        <w:rPr>
          <w:rFonts w:ascii="Times" w:eastAsia="Times" w:hAnsi="Times" w:cs="Times"/>
          <w:sz w:val="20"/>
          <w:szCs w:val="20"/>
          <w:lang w:val="tr-TR"/>
        </w:rPr>
        <w:t>s</w:t>
      </w:r>
      <w:r w:rsidRPr="6DD852ED">
        <w:rPr>
          <w:rFonts w:ascii="Times" w:eastAsia="Times" w:hAnsi="Times" w:cs="Times"/>
          <w:sz w:val="20"/>
          <w:szCs w:val="20"/>
        </w:rPr>
        <w:t xml:space="preserve">. These are models, controllers, view, services and repositories. </w:t>
      </w:r>
    </w:p>
    <w:p w14:paraId="780F0AB8" w14:textId="598305F8" w:rsidR="00BD3A41" w:rsidRPr="005650D9" w:rsidRDefault="00BD3A41" w:rsidP="00BD3A41">
      <w:pPr>
        <w:pStyle w:val="NormalWeb"/>
        <w:numPr>
          <w:ilvl w:val="0"/>
          <w:numId w:val="4"/>
        </w:numPr>
        <w:rPr>
          <w:rFonts w:ascii="SymbolMT" w:hAnsi="SymbolMT"/>
          <w:sz w:val="20"/>
          <w:szCs w:val="20"/>
        </w:rPr>
      </w:pPr>
      <w:proofErr w:type="spellStart"/>
      <w:r w:rsidRPr="302F1571">
        <w:rPr>
          <w:rFonts w:ascii="Times" w:eastAsia="Times" w:hAnsi="Times" w:cs="Times"/>
          <w:sz w:val="20"/>
          <w:szCs w:val="20"/>
          <w:lang w:val="tr-TR"/>
        </w:rPr>
        <w:lastRenderedPageBreak/>
        <w:t>Backend</w:t>
      </w:r>
      <w:proofErr w:type="spellEnd"/>
      <w:r w:rsidRPr="302F1571">
        <w:rPr>
          <w:rFonts w:ascii="Times" w:eastAsia="Times" w:hAnsi="Times" w:cs="Times"/>
          <w:sz w:val="20"/>
          <w:szCs w:val="20"/>
          <w:lang w:val="tr-TR"/>
        </w:rPr>
        <w:t xml:space="preserve"> </w:t>
      </w:r>
      <w:r w:rsidR="008C7903" w:rsidRPr="302F1571">
        <w:rPr>
          <w:rFonts w:ascii="Times" w:eastAsia="Times" w:hAnsi="Times" w:cs="Times"/>
          <w:sz w:val="20"/>
          <w:szCs w:val="20"/>
          <w:lang w:val="tr-TR"/>
        </w:rPr>
        <w:t xml:space="preserve">is </w:t>
      </w:r>
      <w:proofErr w:type="spellStart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>developed</w:t>
      </w:r>
      <w:proofErr w:type="spellEnd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 xml:space="preserve"> </w:t>
      </w:r>
      <w:proofErr w:type="spellStart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>with</w:t>
      </w:r>
      <w:proofErr w:type="spellEnd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 xml:space="preserve"> C# </w:t>
      </w:r>
      <w:proofErr w:type="spellStart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>and</w:t>
      </w:r>
      <w:proofErr w:type="spellEnd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 xml:space="preserve"> ASP.NET </w:t>
      </w:r>
      <w:proofErr w:type="spellStart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>Core</w:t>
      </w:r>
      <w:proofErr w:type="spellEnd"/>
      <w:r w:rsidR="008C7903" w:rsidRPr="302F1571">
        <w:rPr>
          <w:rFonts w:ascii="Times" w:eastAsia="Times" w:hAnsi="Times" w:cs="Times"/>
          <w:sz w:val="20"/>
          <w:szCs w:val="20"/>
          <w:lang w:val="tr-TR"/>
        </w:rPr>
        <w:t>.</w:t>
      </w:r>
    </w:p>
    <w:p w14:paraId="79C2043E" w14:textId="1D9E27C4" w:rsidR="00EB427C" w:rsidRPr="00EB427C" w:rsidRDefault="007642F8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 w:rsidRPr="5B768074">
        <w:rPr>
          <w:rFonts w:ascii="Times" w:eastAsia="Times" w:hAnsi="Times" w:cs="Times"/>
        </w:rPr>
        <w:t xml:space="preserve">Error handling will be done to avoid the crashes and vulnerabilities. </w:t>
      </w:r>
    </w:p>
    <w:p w14:paraId="1AC3C268" w14:textId="77777777" w:rsidR="00ED790F" w:rsidRDefault="001F3CAF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A</w:t>
      </w:r>
      <w:r w:rsidR="0021533D">
        <w:rPr>
          <w:rFonts w:ascii="Times" w:eastAsia="Times" w:hAnsi="Times" w:cs="Times"/>
        </w:rPr>
        <w:t>t first</w:t>
      </w:r>
      <w:r>
        <w:rPr>
          <w:rFonts w:ascii="Times" w:eastAsia="Times" w:hAnsi="Times" w:cs="Times"/>
        </w:rPr>
        <w:t>,</w:t>
      </w:r>
      <w:r w:rsidR="0021533D">
        <w:rPr>
          <w:rFonts w:ascii="Times" w:eastAsia="Times" w:hAnsi="Times" w:cs="Times"/>
        </w:rPr>
        <w:t xml:space="preserve"> we preferred Visual Paradigm and draw.io</w:t>
      </w:r>
      <w:r>
        <w:rPr>
          <w:rFonts w:ascii="Times" w:eastAsia="Times" w:hAnsi="Times" w:cs="Times"/>
        </w:rPr>
        <w:t xml:space="preserve"> to create diagrams </w:t>
      </w:r>
      <w:r w:rsidR="006E5434">
        <w:rPr>
          <w:rFonts w:ascii="Times" w:eastAsia="Times" w:hAnsi="Times" w:cs="Times"/>
        </w:rPr>
        <w:t>of the system</w:t>
      </w:r>
      <w:r w:rsidR="0021533D">
        <w:rPr>
          <w:rFonts w:ascii="Times" w:eastAsia="Times" w:hAnsi="Times" w:cs="Times"/>
        </w:rPr>
        <w:t xml:space="preserve">. Later, we found PlantUML to be </w:t>
      </w:r>
      <w:r w:rsidR="006E5434">
        <w:rPr>
          <w:rFonts w:ascii="Times" w:eastAsia="Times" w:hAnsi="Times" w:cs="Times"/>
        </w:rPr>
        <w:t>easier</w:t>
      </w:r>
      <w:r w:rsidR="0021533D">
        <w:rPr>
          <w:rFonts w:ascii="Times" w:eastAsia="Times" w:hAnsi="Times" w:cs="Times"/>
        </w:rPr>
        <w:t xml:space="preserve"> and </w:t>
      </w:r>
      <w:r w:rsidR="006E5434">
        <w:rPr>
          <w:rFonts w:ascii="Times" w:eastAsia="Times" w:hAnsi="Times" w:cs="Times"/>
        </w:rPr>
        <w:t>clearer</w:t>
      </w:r>
      <w:r w:rsidR="0021533D">
        <w:rPr>
          <w:rFonts w:ascii="Times" w:eastAsia="Times" w:hAnsi="Times" w:cs="Times"/>
        </w:rPr>
        <w:t xml:space="preserve"> because it allowed us to create diagrams from </w:t>
      </w:r>
      <w:r>
        <w:rPr>
          <w:rFonts w:ascii="Times" w:eastAsia="Times" w:hAnsi="Times" w:cs="Times"/>
        </w:rPr>
        <w:t>the components of the system.</w:t>
      </w:r>
    </w:p>
    <w:p w14:paraId="2575EE51" w14:textId="07D42866" w:rsidR="00463268" w:rsidRPr="00D3264C" w:rsidRDefault="007C5A26" w:rsidP="00BD3A41">
      <w:pPr>
        <w:pStyle w:val="GvdeMetni"/>
        <w:numPr>
          <w:ilvl w:val="0"/>
          <w:numId w:val="4"/>
        </w:num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For the backend development, we have preferred Rider </w:t>
      </w:r>
      <w:r w:rsidR="0017109D">
        <w:rPr>
          <w:rFonts w:ascii="Times" w:eastAsia="Times" w:hAnsi="Times" w:cs="Times"/>
        </w:rPr>
        <w:t>from</w:t>
      </w:r>
      <w:r>
        <w:rPr>
          <w:rFonts w:ascii="Times" w:eastAsia="Times" w:hAnsi="Times" w:cs="Times"/>
        </w:rPr>
        <w:t xml:space="preserve"> JetBrains.</w:t>
      </w:r>
      <w:r w:rsidR="001F3CAF">
        <w:rPr>
          <w:rFonts w:ascii="Times" w:eastAsia="Times" w:hAnsi="Times" w:cs="Times"/>
        </w:rPr>
        <w:t xml:space="preserve"> </w:t>
      </w:r>
      <w:r w:rsidR="000555AD">
        <w:rPr>
          <w:rFonts w:ascii="Times" w:eastAsia="Times" w:hAnsi="Times" w:cs="Times"/>
        </w:rPr>
        <w:t>We preferred this IDE over Visual Studio because</w:t>
      </w:r>
      <w:r w:rsidR="0017109D">
        <w:rPr>
          <w:rFonts w:ascii="Times" w:eastAsia="Times" w:hAnsi="Times" w:cs="Times"/>
        </w:rPr>
        <w:t xml:space="preserve"> </w:t>
      </w:r>
      <w:r w:rsidR="001E7B56">
        <w:rPr>
          <w:rFonts w:ascii="Times" w:eastAsia="Times" w:hAnsi="Times" w:cs="Times"/>
        </w:rPr>
        <w:t>it</w:t>
      </w:r>
      <w:r w:rsidR="0017109D">
        <w:rPr>
          <w:rFonts w:ascii="Times" w:eastAsia="Times" w:hAnsi="Times" w:cs="Times"/>
        </w:rPr>
        <w:t xml:space="preserve"> </w:t>
      </w:r>
      <w:r w:rsidR="00C100F1">
        <w:rPr>
          <w:rFonts w:ascii="Times" w:eastAsia="Times" w:hAnsi="Times" w:cs="Times"/>
        </w:rPr>
        <w:t>was easier to use</w:t>
      </w:r>
      <w:r w:rsidR="00463268">
        <w:rPr>
          <w:rFonts w:ascii="Times" w:eastAsia="Times" w:hAnsi="Times" w:cs="Times"/>
        </w:rPr>
        <w:t>,</w:t>
      </w:r>
      <w:r w:rsidR="006C24C8">
        <w:rPr>
          <w:rFonts w:ascii="Times" w:eastAsia="Times" w:hAnsi="Times" w:cs="Times"/>
        </w:rPr>
        <w:t xml:space="preserve"> and it</w:t>
      </w:r>
      <w:r w:rsidR="00C100F1">
        <w:rPr>
          <w:rFonts w:ascii="Times" w:eastAsia="Times" w:hAnsi="Times" w:cs="Times"/>
        </w:rPr>
        <w:t xml:space="preserve"> ha</w:t>
      </w:r>
      <w:r w:rsidR="006B66A5">
        <w:rPr>
          <w:rFonts w:ascii="Times" w:eastAsia="Times" w:hAnsi="Times" w:cs="Times"/>
        </w:rPr>
        <w:t>d</w:t>
      </w:r>
      <w:r w:rsidR="00C100F1">
        <w:rPr>
          <w:rFonts w:ascii="Times" w:eastAsia="Times" w:hAnsi="Times" w:cs="Times"/>
        </w:rPr>
        <w:t xml:space="preserve"> more </w:t>
      </w:r>
      <w:r w:rsidR="00AE2F1D">
        <w:rPr>
          <w:rFonts w:ascii="Times" w:eastAsia="Times" w:hAnsi="Times" w:cs="Times"/>
        </w:rPr>
        <w:t>plu</w:t>
      </w:r>
      <w:r w:rsidR="00EE12C0">
        <w:rPr>
          <w:rFonts w:ascii="Times" w:eastAsia="Times" w:hAnsi="Times" w:cs="Times"/>
        </w:rPr>
        <w:t>g</w:t>
      </w:r>
      <w:r w:rsidR="00AE2F1D">
        <w:rPr>
          <w:rFonts w:ascii="Times" w:eastAsia="Times" w:hAnsi="Times" w:cs="Times"/>
        </w:rPr>
        <w:t>in</w:t>
      </w:r>
      <w:r w:rsidR="00EE12C0">
        <w:rPr>
          <w:rFonts w:ascii="Times" w:eastAsia="Times" w:hAnsi="Times" w:cs="Times"/>
        </w:rPr>
        <w:t xml:space="preserve"> supports</w:t>
      </w:r>
      <w:r w:rsidR="006C24C8">
        <w:rPr>
          <w:rFonts w:ascii="Times" w:eastAsia="Times" w:hAnsi="Times" w:cs="Times"/>
        </w:rPr>
        <w:t>.</w:t>
      </w:r>
    </w:p>
    <w:p w14:paraId="09B6B9CF" w14:textId="29A964C1" w:rsidR="008B3EAD" w:rsidRPr="008B4401" w:rsidRDefault="0023314D" w:rsidP="00EA3545">
      <w:pPr>
        <w:pStyle w:val="Balk1"/>
        <w:widowControl/>
        <w:tabs>
          <w:tab w:val="num" w:pos="432"/>
        </w:tabs>
        <w:spacing w:before="240" w:after="120" w:line="240" w:lineRule="auto"/>
        <w:ind w:left="432" w:hanging="432"/>
        <w:rPr>
          <w:rFonts w:ascii="Times" w:eastAsia="Times" w:hAnsi="Times" w:cs="Times"/>
          <w:color w:val="000000"/>
        </w:rPr>
      </w:pPr>
      <w:r w:rsidRPr="1287EAD2">
        <w:rPr>
          <w:rFonts w:ascii="Times" w:eastAsia="Times" w:hAnsi="Times" w:cs="Times"/>
          <w:color w:val="000000" w:themeColor="text1"/>
        </w:rPr>
        <w:t>Design Details</w:t>
      </w:r>
    </w:p>
    <w:p w14:paraId="7647CFA6" w14:textId="483F5E88" w:rsidR="00F5539D" w:rsidRPr="00F5539D" w:rsidRDefault="00F5539D" w:rsidP="00F5539D">
      <w:pPr>
        <w:pStyle w:val="GvdeMetni"/>
        <w:ind w:left="0"/>
        <w:rPr>
          <w:rFonts w:eastAsia="Times"/>
        </w:rPr>
      </w:pPr>
      <w:r>
        <w:rPr>
          <w:rFonts w:eastAsia="Times"/>
        </w:rPr>
        <w:t xml:space="preserve">Note for all Diagrams: Club and Sub-Club </w:t>
      </w:r>
      <w:r w:rsidR="00685E5E">
        <w:rPr>
          <w:rFonts w:eastAsia="Times"/>
        </w:rPr>
        <w:t>words are used interchangeably</w:t>
      </w:r>
      <w:r w:rsidR="00D766B7">
        <w:rPr>
          <w:rFonts w:eastAsia="Times"/>
        </w:rPr>
        <w:t>. Sub-Club always means Sub-Club</w:t>
      </w:r>
      <w:r w:rsidR="00C550FC">
        <w:rPr>
          <w:rFonts w:eastAsia="Times"/>
        </w:rPr>
        <w:t xml:space="preserve">, Club sometimes </w:t>
      </w:r>
      <w:r w:rsidR="00BC10A1">
        <w:rPr>
          <w:rFonts w:eastAsia="Times"/>
        </w:rPr>
        <w:t>refers to Sub-Club</w:t>
      </w:r>
      <w:r w:rsidR="00685E5E">
        <w:rPr>
          <w:rFonts w:eastAsia="Times"/>
        </w:rPr>
        <w:t xml:space="preserve"> </w:t>
      </w:r>
      <w:r w:rsidR="00430B79">
        <w:rPr>
          <w:rFonts w:eastAsia="Times"/>
        </w:rPr>
        <w:t xml:space="preserve">which can be inferred from the context. This is preferred to </w:t>
      </w:r>
      <w:r w:rsidR="004D335A">
        <w:rPr>
          <w:rFonts w:eastAsia="Times"/>
        </w:rPr>
        <w:t>increase readability of the diagrams.</w:t>
      </w:r>
      <w:r w:rsidR="00BB0544">
        <w:rPr>
          <w:rFonts w:eastAsia="Times"/>
        </w:rPr>
        <w:t xml:space="preserve"> Also, in </w:t>
      </w:r>
      <w:r w:rsidR="00041282">
        <w:rPr>
          <w:rFonts w:eastAsia="Times"/>
        </w:rPr>
        <w:t xml:space="preserve">the </w:t>
      </w:r>
      <w:r w:rsidR="002C2DC1">
        <w:rPr>
          <w:rFonts w:eastAsia="Times"/>
        </w:rPr>
        <w:t xml:space="preserve">system Club </w:t>
      </w:r>
      <w:r w:rsidR="00C50CC3">
        <w:rPr>
          <w:rFonts w:eastAsia="Times"/>
        </w:rPr>
        <w:t>is</w:t>
      </w:r>
      <w:r w:rsidR="009767F2">
        <w:rPr>
          <w:rFonts w:eastAsia="Times"/>
        </w:rPr>
        <w:t xml:space="preserve"> used in some specific places</w:t>
      </w:r>
      <w:r w:rsidR="009470FF">
        <w:rPr>
          <w:rFonts w:eastAsia="Times"/>
        </w:rPr>
        <w:t xml:space="preserve"> where Club and Sub-Club distinction is clear.</w:t>
      </w:r>
      <w:r w:rsidR="00041282">
        <w:rPr>
          <w:rFonts w:eastAsia="Times"/>
        </w:rPr>
        <w:t xml:space="preserve"> </w:t>
      </w:r>
      <w:r w:rsidR="009470FF">
        <w:rPr>
          <w:rFonts w:eastAsia="Times"/>
        </w:rPr>
        <w:t>S</w:t>
      </w:r>
      <w:r w:rsidR="00041282">
        <w:rPr>
          <w:rFonts w:eastAsia="Times"/>
        </w:rPr>
        <w:t>o</w:t>
      </w:r>
      <w:r w:rsidR="009470FF">
        <w:rPr>
          <w:rFonts w:eastAsia="Times"/>
        </w:rPr>
        <w:t>,</w:t>
      </w:r>
      <w:r w:rsidR="00041282">
        <w:rPr>
          <w:rFonts w:eastAsia="Times"/>
        </w:rPr>
        <w:t xml:space="preserve"> this will</w:t>
      </w:r>
      <w:r w:rsidR="00C50CC3">
        <w:rPr>
          <w:rFonts w:eastAsia="Times"/>
        </w:rPr>
        <w:t xml:space="preserve"> not </w:t>
      </w:r>
      <w:r w:rsidR="00041282">
        <w:rPr>
          <w:rFonts w:eastAsia="Times"/>
        </w:rPr>
        <w:t>lead any conflicts</w:t>
      </w:r>
      <w:r w:rsidR="009470FF">
        <w:rPr>
          <w:rFonts w:eastAsia="Times"/>
        </w:rPr>
        <w:t xml:space="preserve"> or misunderstandings</w:t>
      </w:r>
      <w:r w:rsidR="00041282">
        <w:rPr>
          <w:rFonts w:eastAsia="Times"/>
        </w:rPr>
        <w:t>.</w:t>
      </w:r>
      <w:r w:rsidR="00C50CC3">
        <w:rPr>
          <w:rFonts w:eastAsia="Times"/>
        </w:rPr>
        <w:t xml:space="preserve"> </w:t>
      </w:r>
    </w:p>
    <w:p w14:paraId="7AD8A397" w14:textId="77777777" w:rsidR="008B3EAD" w:rsidRPr="008B4401" w:rsidRDefault="00B40645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  <w:color w:val="000000"/>
        </w:rPr>
      </w:pPr>
      <w:r w:rsidRPr="1287EAD2">
        <w:rPr>
          <w:rFonts w:ascii="Times" w:eastAsia="Times" w:hAnsi="Times" w:cs="Times"/>
          <w:color w:val="000000" w:themeColor="text1"/>
        </w:rPr>
        <w:t>Software Components</w:t>
      </w:r>
    </w:p>
    <w:p w14:paraId="23C02A54" w14:textId="5A00800D" w:rsidR="00915168" w:rsidRDefault="00915168" w:rsidP="002E5F61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Class Diagram</w:t>
      </w:r>
      <w:r w:rsidR="002E5F61" w:rsidRPr="1287EAD2">
        <w:rPr>
          <w:rFonts w:ascii="Times" w:eastAsia="Times" w:hAnsi="Times" w:cs="Times"/>
        </w:rPr>
        <w:t>:</w:t>
      </w:r>
    </w:p>
    <w:p w14:paraId="09CC0455" w14:textId="528B5E4E" w:rsidR="00915168" w:rsidRPr="00915168" w:rsidRDefault="002E5F61" w:rsidP="006B18D4">
      <w:pPr>
        <w:pStyle w:val="GvdeMetni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Class Diagram is </w:t>
      </w:r>
      <w:r w:rsidR="00140FE4" w:rsidRPr="1287EAD2">
        <w:rPr>
          <w:rFonts w:ascii="Times" w:eastAsia="Times" w:hAnsi="Times" w:cs="Times"/>
        </w:rPr>
        <w:t xml:space="preserve">attached to this </w:t>
      </w:r>
      <w:r w:rsidR="00222C50">
        <w:rPr>
          <w:rFonts w:ascii="Times" w:eastAsia="Times" w:hAnsi="Times" w:cs="Times"/>
        </w:rPr>
        <w:t>document</w:t>
      </w:r>
      <w:r w:rsidR="51791CEB" w:rsidRPr="1287EAD2">
        <w:rPr>
          <w:rFonts w:ascii="Times" w:eastAsia="Times" w:hAnsi="Times" w:cs="Times"/>
        </w:rPr>
        <w:t>.</w:t>
      </w:r>
      <w:r w:rsidR="00140FE4" w:rsidRPr="1287EAD2">
        <w:rPr>
          <w:rFonts w:ascii="Times" w:eastAsia="Times" w:hAnsi="Times" w:cs="Times"/>
        </w:rPr>
        <w:t xml:space="preserve"> Please see section 6.</w:t>
      </w:r>
    </w:p>
    <w:p w14:paraId="52EC84A6" w14:textId="77777777" w:rsidR="008B3EAD" w:rsidRPr="008B4401" w:rsidRDefault="001B1701" w:rsidP="00A37FE0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  <w:color w:val="000000"/>
        </w:rPr>
      </w:pPr>
      <w:bookmarkStart w:id="3" w:name="_Toc123103284"/>
      <w:r w:rsidRPr="1287EAD2">
        <w:rPr>
          <w:rFonts w:ascii="Times" w:eastAsia="Times" w:hAnsi="Times" w:cs="Times"/>
          <w:color w:val="000000" w:themeColor="text1"/>
        </w:rPr>
        <w:t xml:space="preserve">Software </w:t>
      </w:r>
      <w:r w:rsidR="00EA3545" w:rsidRPr="1287EAD2">
        <w:rPr>
          <w:rFonts w:ascii="Times" w:eastAsia="Times" w:hAnsi="Times" w:cs="Times"/>
          <w:color w:val="000000" w:themeColor="text1"/>
        </w:rPr>
        <w:t>Behavior</w:t>
      </w:r>
      <w:r w:rsidRPr="1287EAD2">
        <w:rPr>
          <w:rFonts w:ascii="Times" w:eastAsia="Times" w:hAnsi="Times" w:cs="Times"/>
          <w:color w:val="000000" w:themeColor="text1"/>
        </w:rPr>
        <w:t xml:space="preserve"> </w:t>
      </w:r>
      <w:bookmarkEnd w:id="3"/>
    </w:p>
    <w:p w14:paraId="06CAA0D8" w14:textId="4B040538" w:rsidR="00915168" w:rsidRDefault="00E15EA6" w:rsidP="006C0455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Sequence Diagrams:</w:t>
      </w:r>
    </w:p>
    <w:p w14:paraId="6BA38A77" w14:textId="61BB9328" w:rsidR="006C0455" w:rsidRDefault="00392549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Apply </w:t>
      </w:r>
      <w:r w:rsidR="00BF04CF" w:rsidRPr="1287EAD2">
        <w:rPr>
          <w:rFonts w:ascii="Times" w:eastAsia="Times" w:hAnsi="Times" w:cs="Times"/>
        </w:rPr>
        <w:t>Questionnaire</w:t>
      </w:r>
    </w:p>
    <w:p w14:paraId="24B68FD2" w14:textId="655D8D5D" w:rsidR="00BF04CF" w:rsidRDefault="00BF04CF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Apply </w:t>
      </w:r>
      <w:r w:rsidR="00177950" w:rsidRPr="1287EAD2">
        <w:rPr>
          <w:rFonts w:ascii="Times" w:eastAsia="Times" w:hAnsi="Times" w:cs="Times"/>
        </w:rPr>
        <w:t>t</w:t>
      </w:r>
      <w:r w:rsidRPr="1287EAD2">
        <w:rPr>
          <w:rFonts w:ascii="Times" w:eastAsia="Times" w:hAnsi="Times" w:cs="Times"/>
        </w:rPr>
        <w:t>o Be Admin</w:t>
      </w:r>
    </w:p>
    <w:p w14:paraId="20888A5D" w14:textId="2E8A31EF" w:rsidR="00BF04CF" w:rsidRDefault="00BF04CF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Ban Member</w:t>
      </w:r>
    </w:p>
    <w:p w14:paraId="16DF6393" w14:textId="45A8079B" w:rsidR="00C4418F" w:rsidRDefault="00C4418F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Join New Club</w:t>
      </w:r>
    </w:p>
    <w:p w14:paraId="4AAE35EC" w14:textId="6DADFCDD" w:rsidR="00C4418F" w:rsidRDefault="00C4418F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Post </w:t>
      </w:r>
      <w:r w:rsidR="00177950" w:rsidRPr="1287EAD2">
        <w:rPr>
          <w:rFonts w:ascii="Times" w:eastAsia="Times" w:hAnsi="Times" w:cs="Times"/>
        </w:rPr>
        <w:t>to</w:t>
      </w:r>
      <w:r w:rsidRPr="1287EAD2">
        <w:rPr>
          <w:rFonts w:ascii="Times" w:eastAsia="Times" w:hAnsi="Times" w:cs="Times"/>
        </w:rPr>
        <w:t xml:space="preserve"> TimeLine</w:t>
      </w:r>
    </w:p>
    <w:p w14:paraId="7B6E43DB" w14:textId="273A01BB" w:rsidR="00C4418F" w:rsidRDefault="00177950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Send Private Message</w:t>
      </w:r>
    </w:p>
    <w:p w14:paraId="6762953D" w14:textId="486E9CBB" w:rsidR="00177950" w:rsidRDefault="00177950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Report Member</w:t>
      </w:r>
    </w:p>
    <w:p w14:paraId="761C3CDB" w14:textId="0EA6E510" w:rsidR="00177950" w:rsidRDefault="00177950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Request New Club/Sub-Club</w:t>
      </w:r>
    </w:p>
    <w:p w14:paraId="710352FC" w14:textId="454E9F7D" w:rsidR="00177950" w:rsidRDefault="00177950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Review and Rate Sub-Club</w:t>
      </w:r>
    </w:p>
    <w:p w14:paraId="395C8FAF" w14:textId="3FC501D9" w:rsidR="007D4A29" w:rsidRDefault="007D4A29" w:rsidP="00BD3A41">
      <w:pPr>
        <w:pStyle w:val="GvdeMetni"/>
        <w:numPr>
          <w:ilvl w:val="0"/>
          <w:numId w:val="5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Send Message </w:t>
      </w:r>
      <w:r w:rsidR="002F528E" w:rsidRPr="1287EAD2">
        <w:rPr>
          <w:rFonts w:ascii="Times" w:eastAsia="Times" w:hAnsi="Times" w:cs="Times"/>
        </w:rPr>
        <w:t>t</w:t>
      </w:r>
      <w:r w:rsidRPr="1287EAD2">
        <w:rPr>
          <w:rFonts w:ascii="Times" w:eastAsia="Times" w:hAnsi="Times" w:cs="Times"/>
        </w:rPr>
        <w:t>o Sub-Club</w:t>
      </w:r>
    </w:p>
    <w:p w14:paraId="331D9E67" w14:textId="48B8B557" w:rsidR="00C07A4A" w:rsidRDefault="00151012" w:rsidP="00151012">
      <w:pPr>
        <w:pStyle w:val="GvdeMetni"/>
        <w:ind w:left="36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Sequence Diagrams are attached to this </w:t>
      </w:r>
      <w:r w:rsidR="00222C50">
        <w:rPr>
          <w:rFonts w:ascii="Times" w:eastAsia="Times" w:hAnsi="Times" w:cs="Times"/>
        </w:rPr>
        <w:t>document</w:t>
      </w:r>
      <w:r w:rsidR="5DC542CF" w:rsidRPr="1287EAD2">
        <w:rPr>
          <w:rFonts w:ascii="Times" w:eastAsia="Times" w:hAnsi="Times" w:cs="Times"/>
        </w:rPr>
        <w:t>.</w:t>
      </w:r>
      <w:r w:rsidRPr="1287EAD2">
        <w:rPr>
          <w:rFonts w:ascii="Times" w:eastAsia="Times" w:hAnsi="Times" w:cs="Times"/>
        </w:rPr>
        <w:t xml:space="preserve"> Please see section 6.</w:t>
      </w:r>
    </w:p>
    <w:p w14:paraId="63893F9A" w14:textId="02CAFAFD" w:rsidR="0023585E" w:rsidRDefault="00E15EA6" w:rsidP="002F528E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State Diagram</w:t>
      </w:r>
      <w:r w:rsidR="002F528E" w:rsidRPr="1287EAD2">
        <w:rPr>
          <w:rFonts w:ascii="Times" w:eastAsia="Times" w:hAnsi="Times" w:cs="Times"/>
        </w:rPr>
        <w:t>s:</w:t>
      </w:r>
    </w:p>
    <w:p w14:paraId="28ADA6C3" w14:textId="211311BA" w:rsidR="002F528E" w:rsidRDefault="002F528E" w:rsidP="00BD3A41">
      <w:pPr>
        <w:pStyle w:val="GvdeMetni"/>
        <w:numPr>
          <w:ilvl w:val="0"/>
          <w:numId w:val="6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Club State Diagram</w:t>
      </w:r>
    </w:p>
    <w:p w14:paraId="3A45B0F8" w14:textId="33BBAA77" w:rsidR="002F528E" w:rsidRDefault="002F528E" w:rsidP="00BD3A41">
      <w:pPr>
        <w:pStyle w:val="GvdeMetni"/>
        <w:numPr>
          <w:ilvl w:val="0"/>
          <w:numId w:val="6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Member State Diagram</w:t>
      </w:r>
    </w:p>
    <w:p w14:paraId="03267B6F" w14:textId="02E3BC91" w:rsidR="002F528E" w:rsidRDefault="002F528E" w:rsidP="00BD3A41">
      <w:pPr>
        <w:pStyle w:val="GvdeMetni"/>
        <w:numPr>
          <w:ilvl w:val="0"/>
          <w:numId w:val="6"/>
        </w:numPr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State Chart Diagram [extra]</w:t>
      </w:r>
    </w:p>
    <w:p w14:paraId="59061807" w14:textId="6091AB41" w:rsidR="001C30E0" w:rsidRDefault="00222C50" w:rsidP="001C30E0">
      <w:pPr>
        <w:pStyle w:val="GvdeMetni"/>
        <w:ind w:left="360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P.S</w:t>
      </w:r>
      <w:r w:rsidR="00CE437A">
        <w:rPr>
          <w:rFonts w:ascii="Times" w:eastAsia="Times" w:hAnsi="Times" w:cs="Times"/>
        </w:rPr>
        <w:t xml:space="preserve">. </w:t>
      </w:r>
      <w:r w:rsidR="001C30E0" w:rsidRPr="1287EAD2">
        <w:rPr>
          <w:rFonts w:ascii="Times" w:eastAsia="Times" w:hAnsi="Times" w:cs="Times"/>
        </w:rPr>
        <w:t xml:space="preserve">About </w:t>
      </w:r>
      <w:r w:rsidR="00CE437A">
        <w:rPr>
          <w:rFonts w:ascii="Times" w:eastAsia="Times" w:hAnsi="Times" w:cs="Times"/>
        </w:rPr>
        <w:t>the</w:t>
      </w:r>
      <w:r w:rsidR="2857FF10" w:rsidRPr="1287EAD2">
        <w:rPr>
          <w:rFonts w:ascii="Times" w:eastAsia="Times" w:hAnsi="Times" w:cs="Times"/>
        </w:rPr>
        <w:t xml:space="preserve"> </w:t>
      </w:r>
      <w:r w:rsidR="001C30E0" w:rsidRPr="1287EAD2">
        <w:rPr>
          <w:rFonts w:ascii="Times" w:eastAsia="Times" w:hAnsi="Times" w:cs="Times"/>
        </w:rPr>
        <w:t>State Chart Diagram:</w:t>
      </w:r>
      <w:r w:rsidR="006608F8" w:rsidRPr="1287EAD2">
        <w:rPr>
          <w:rFonts w:ascii="Times" w:eastAsia="Times" w:hAnsi="Times" w:cs="Times"/>
        </w:rPr>
        <w:t xml:space="preserve"> </w:t>
      </w:r>
      <w:r w:rsidR="00276975" w:rsidRPr="1287EAD2">
        <w:rPr>
          <w:rFonts w:ascii="Times" w:eastAsia="Times" w:hAnsi="Times" w:cs="Times"/>
        </w:rPr>
        <w:t xml:space="preserve">This </w:t>
      </w:r>
      <w:r w:rsidR="00CE437A">
        <w:rPr>
          <w:rFonts w:ascii="Times" w:eastAsia="Times" w:hAnsi="Times" w:cs="Times"/>
        </w:rPr>
        <w:t>diagram</w:t>
      </w:r>
      <w:r w:rsidR="00276975" w:rsidRPr="1287EAD2">
        <w:rPr>
          <w:rFonts w:ascii="Times" w:eastAsia="Times" w:hAnsi="Times" w:cs="Times"/>
        </w:rPr>
        <w:t xml:space="preserve"> is designed to represent the states of all the system (more abstract). Though it is not requested, </w:t>
      </w:r>
      <w:r w:rsidR="00A0750C" w:rsidRPr="1287EAD2">
        <w:rPr>
          <w:rFonts w:ascii="Times" w:eastAsia="Times" w:hAnsi="Times" w:cs="Times"/>
        </w:rPr>
        <w:t>we</w:t>
      </w:r>
      <w:r w:rsidR="00450AA0">
        <w:rPr>
          <w:rFonts w:ascii="Times" w:eastAsia="Times" w:hAnsi="Times" w:cs="Times"/>
        </w:rPr>
        <w:t xml:space="preserve"> found it to be useful</w:t>
      </w:r>
      <w:r w:rsidR="00CA6366">
        <w:rPr>
          <w:rFonts w:ascii="Times" w:eastAsia="Times" w:hAnsi="Times" w:cs="Times"/>
        </w:rPr>
        <w:t xml:space="preserve">. So, </w:t>
      </w:r>
      <w:r w:rsidR="00E2515F">
        <w:rPr>
          <w:rFonts w:ascii="Times" w:eastAsia="Times" w:hAnsi="Times" w:cs="Times"/>
        </w:rPr>
        <w:t>t</w:t>
      </w:r>
      <w:r w:rsidR="00CA6366">
        <w:rPr>
          <w:rFonts w:ascii="Times" w:eastAsia="Times" w:hAnsi="Times" w:cs="Times"/>
        </w:rPr>
        <w:t>hat is also added to this document.</w:t>
      </w:r>
    </w:p>
    <w:p w14:paraId="321240C8" w14:textId="7BCB8F6B" w:rsidR="00792180" w:rsidRPr="00915168" w:rsidRDefault="001C30E0" w:rsidP="00792180">
      <w:pPr>
        <w:pStyle w:val="GvdeMetni"/>
        <w:ind w:left="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State Diagrams are attached to this </w:t>
      </w:r>
      <w:r w:rsidR="00222C50">
        <w:rPr>
          <w:rFonts w:ascii="Times" w:eastAsia="Times" w:hAnsi="Times" w:cs="Times"/>
        </w:rPr>
        <w:t>document</w:t>
      </w:r>
      <w:r w:rsidR="2857FF10" w:rsidRPr="1287EAD2">
        <w:rPr>
          <w:rFonts w:ascii="Times" w:eastAsia="Times" w:hAnsi="Times" w:cs="Times"/>
        </w:rPr>
        <w:t>.</w:t>
      </w:r>
      <w:r w:rsidRPr="1287EAD2">
        <w:rPr>
          <w:rFonts w:ascii="Times" w:eastAsia="Times" w:hAnsi="Times" w:cs="Times"/>
        </w:rPr>
        <w:t xml:space="preserve"> Please see section 6.</w:t>
      </w:r>
    </w:p>
    <w:p w14:paraId="6D2BBF84" w14:textId="77777777" w:rsidR="008B3EAD" w:rsidRPr="008B4401" w:rsidRDefault="00235CC1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  <w:color w:val="000000"/>
        </w:rPr>
      </w:pPr>
      <w:r w:rsidRPr="1287EAD2">
        <w:rPr>
          <w:rFonts w:ascii="Times" w:eastAsia="Times" w:hAnsi="Times" w:cs="Times"/>
          <w:color w:val="000000" w:themeColor="text1"/>
        </w:rPr>
        <w:lastRenderedPageBreak/>
        <w:t>Data Model (E-R Diagram)</w:t>
      </w:r>
    </w:p>
    <w:p w14:paraId="35FD49D2" w14:textId="4BEBD23B" w:rsidR="00A62FE3" w:rsidRPr="00A62FE3" w:rsidRDefault="00A62FE3" w:rsidP="00A62FE3">
      <w:pPr>
        <w:pStyle w:val="GvdeMetni"/>
        <w:ind w:left="0"/>
        <w:rPr>
          <w:rFonts w:eastAsia="Times"/>
        </w:rPr>
      </w:pPr>
      <w:r>
        <w:rPr>
          <w:rFonts w:eastAsia="Times"/>
        </w:rPr>
        <w:t>ER Diagram is attached to this document. Please see section 6.</w:t>
      </w:r>
    </w:p>
    <w:p w14:paraId="4113B2BF" w14:textId="77777777" w:rsidR="008B3EAD" w:rsidRPr="008B4401" w:rsidRDefault="00FF47E3" w:rsidP="008B3EAD">
      <w:pPr>
        <w:pStyle w:val="Balk2"/>
        <w:widowControl/>
        <w:tabs>
          <w:tab w:val="num" w:pos="576"/>
        </w:tabs>
        <w:spacing w:after="120" w:line="240" w:lineRule="auto"/>
        <w:ind w:left="576" w:hanging="576"/>
        <w:rPr>
          <w:rFonts w:ascii="Times" w:eastAsia="Times" w:hAnsi="Times" w:cs="Times"/>
          <w:color w:val="000000"/>
        </w:rPr>
      </w:pPr>
      <w:bookmarkStart w:id="4" w:name="_Toc123103286"/>
      <w:r w:rsidRPr="1287EAD2">
        <w:rPr>
          <w:rFonts w:ascii="Times" w:eastAsia="Times" w:hAnsi="Times" w:cs="Times"/>
          <w:color w:val="000000" w:themeColor="text1"/>
        </w:rPr>
        <w:t>User Interface De</w:t>
      </w:r>
      <w:bookmarkEnd w:id="4"/>
      <w:r w:rsidRPr="1287EAD2">
        <w:rPr>
          <w:rFonts w:ascii="Times" w:eastAsia="Times" w:hAnsi="Times" w:cs="Times"/>
          <w:color w:val="000000" w:themeColor="text1"/>
        </w:rPr>
        <w:t>sign</w:t>
      </w:r>
    </w:p>
    <w:p w14:paraId="04831DF6" w14:textId="7DFA5C37" w:rsidR="00150B94" w:rsidRDefault="5E2938D6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First</w:t>
      </w:r>
      <w:r w:rsidR="006E486F" w:rsidRPr="1287EAD2">
        <w:rPr>
          <w:rFonts w:ascii="Times" w:eastAsia="Times" w:hAnsi="Times" w:cs="Times"/>
        </w:rPr>
        <w:t>,</w:t>
      </w:r>
      <w:r w:rsidRPr="1287EAD2">
        <w:rPr>
          <w:rFonts w:ascii="Times" w:eastAsia="Times" w:hAnsi="Times" w:cs="Times"/>
        </w:rPr>
        <w:t xml:space="preserve"> the user will see the homepage of the website. He/she can select to login or sign up with buttons on the right corner. If the user doesn’t have an account, </w:t>
      </w:r>
      <w:r w:rsidR="00957026" w:rsidRPr="1287EAD2">
        <w:rPr>
          <w:rFonts w:ascii="Times" w:eastAsia="Times" w:hAnsi="Times" w:cs="Times"/>
        </w:rPr>
        <w:t xml:space="preserve">the user will register to the system and </w:t>
      </w:r>
      <w:r w:rsidRPr="1287EAD2">
        <w:rPr>
          <w:rFonts w:ascii="Times" w:eastAsia="Times" w:hAnsi="Times" w:cs="Times"/>
        </w:rPr>
        <w:t xml:space="preserve">after signing up </w:t>
      </w:r>
      <w:r w:rsidR="00957026" w:rsidRPr="1287EAD2">
        <w:rPr>
          <w:rFonts w:ascii="Times" w:eastAsia="Times" w:hAnsi="Times" w:cs="Times"/>
        </w:rPr>
        <w:t>the user</w:t>
      </w:r>
      <w:r w:rsidRPr="1287EAD2">
        <w:rPr>
          <w:rFonts w:ascii="Times" w:eastAsia="Times" w:hAnsi="Times" w:cs="Times"/>
        </w:rPr>
        <w:t xml:space="preserve"> will encounter </w:t>
      </w:r>
      <w:r w:rsidR="00957026" w:rsidRPr="1287EAD2">
        <w:rPr>
          <w:rFonts w:ascii="Times" w:eastAsia="Times" w:hAnsi="Times" w:cs="Times"/>
        </w:rPr>
        <w:t xml:space="preserve">the </w:t>
      </w:r>
      <w:r w:rsidR="0064219B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 xml:space="preserve">Questionnaire/Selecting </w:t>
      </w:r>
      <w:r w:rsidR="0064219B" w:rsidRPr="1287EAD2">
        <w:rPr>
          <w:rFonts w:ascii="Times" w:eastAsia="Times" w:hAnsi="Times" w:cs="Times"/>
        </w:rPr>
        <w:t>C</w:t>
      </w:r>
      <w:r w:rsidRPr="1287EAD2">
        <w:rPr>
          <w:rFonts w:ascii="Times" w:eastAsia="Times" w:hAnsi="Times" w:cs="Times"/>
        </w:rPr>
        <w:t>lub</w:t>
      </w:r>
      <w:r w:rsidR="0064219B" w:rsidRPr="1287EAD2">
        <w:rPr>
          <w:rFonts w:ascii="Times" w:eastAsia="Times" w:hAnsi="Times" w:cs="Times"/>
        </w:rPr>
        <w:t>’</w:t>
      </w:r>
      <w:r w:rsidRPr="1287EAD2">
        <w:rPr>
          <w:rFonts w:ascii="Times" w:eastAsia="Times" w:hAnsi="Times" w:cs="Times"/>
        </w:rPr>
        <w:t xml:space="preserve"> </w:t>
      </w:r>
      <w:r w:rsidR="0064219B" w:rsidRPr="1287EAD2">
        <w:rPr>
          <w:rFonts w:ascii="Times" w:eastAsia="Times" w:hAnsi="Times" w:cs="Times"/>
        </w:rPr>
        <w:t>p</w:t>
      </w:r>
      <w:r w:rsidRPr="1287EAD2">
        <w:rPr>
          <w:rFonts w:ascii="Times" w:eastAsia="Times" w:hAnsi="Times" w:cs="Times"/>
        </w:rPr>
        <w:t xml:space="preserve">age. This page includes categories </w:t>
      </w:r>
      <w:r w:rsidR="00BB385E" w:rsidRPr="1287EAD2">
        <w:rPr>
          <w:rFonts w:ascii="Times" w:eastAsia="Times" w:hAnsi="Times" w:cs="Times"/>
        </w:rPr>
        <w:t xml:space="preserve">for the sub-clubs and when the user chooses </w:t>
      </w:r>
      <w:r w:rsidR="00C6387B" w:rsidRPr="1287EAD2">
        <w:rPr>
          <w:rFonts w:ascii="Times" w:eastAsia="Times" w:hAnsi="Times" w:cs="Times"/>
        </w:rPr>
        <w:t xml:space="preserve">a category, </w:t>
      </w:r>
      <w:r w:rsidR="004D59FF" w:rsidRPr="1287EAD2">
        <w:rPr>
          <w:rFonts w:ascii="Times" w:eastAsia="Times" w:hAnsi="Times" w:cs="Times"/>
        </w:rPr>
        <w:t>its sub-clubs are listed below</w:t>
      </w:r>
      <w:r w:rsidRPr="1287EAD2">
        <w:rPr>
          <w:rFonts w:ascii="Times" w:eastAsia="Times" w:hAnsi="Times" w:cs="Times"/>
        </w:rPr>
        <w:t xml:space="preserve">. Selected sub-clubs will be shown </w:t>
      </w:r>
      <w:r w:rsidR="000B107D" w:rsidRPr="1287EAD2">
        <w:rPr>
          <w:rFonts w:ascii="Times" w:eastAsia="Times" w:hAnsi="Times" w:cs="Times"/>
        </w:rPr>
        <w:t>at the bottom</w:t>
      </w:r>
      <w:r w:rsidRPr="1287EAD2">
        <w:rPr>
          <w:rFonts w:ascii="Times" w:eastAsia="Times" w:hAnsi="Times" w:cs="Times"/>
        </w:rPr>
        <w:t xml:space="preserve"> of the page </w:t>
      </w:r>
      <w:r w:rsidR="0046570B" w:rsidRPr="1287EAD2">
        <w:rPr>
          <w:rFonts w:ascii="Times" w:eastAsia="Times" w:hAnsi="Times" w:cs="Times"/>
        </w:rPr>
        <w:t>as pictures while the</w:t>
      </w:r>
      <w:r w:rsidRPr="1287EAD2">
        <w:rPr>
          <w:rFonts w:ascii="Times" w:eastAsia="Times" w:hAnsi="Times" w:cs="Times"/>
        </w:rPr>
        <w:t xml:space="preserve"> user selects them. </w:t>
      </w:r>
      <w:r w:rsidR="00C41CB3" w:rsidRPr="1287EAD2">
        <w:rPr>
          <w:rFonts w:ascii="Times" w:eastAsia="Times" w:hAnsi="Times" w:cs="Times"/>
        </w:rPr>
        <w:t xml:space="preserve">If the user wants to cancel any selection, the user </w:t>
      </w:r>
      <w:r w:rsidR="007F6A42" w:rsidRPr="1287EAD2">
        <w:rPr>
          <w:rFonts w:ascii="Times" w:eastAsia="Times" w:hAnsi="Times" w:cs="Times"/>
        </w:rPr>
        <w:t>can</w:t>
      </w:r>
      <w:r w:rsidR="00C41CB3" w:rsidRPr="1287EAD2">
        <w:rPr>
          <w:rFonts w:ascii="Times" w:eastAsia="Times" w:hAnsi="Times" w:cs="Times"/>
        </w:rPr>
        <w:t xml:space="preserve"> click on the </w:t>
      </w:r>
      <w:r w:rsidR="0033280B" w:rsidRPr="1287EAD2">
        <w:rPr>
          <w:rFonts w:ascii="Times" w:eastAsia="Times" w:hAnsi="Times" w:cs="Times"/>
        </w:rPr>
        <w:t xml:space="preserve">picture of the </w:t>
      </w:r>
      <w:r w:rsidR="00303E8D" w:rsidRPr="1287EAD2">
        <w:rPr>
          <w:rFonts w:ascii="Times" w:eastAsia="Times" w:hAnsi="Times" w:cs="Times"/>
        </w:rPr>
        <w:t>sub-club</w:t>
      </w:r>
      <w:r w:rsidR="007F6A42" w:rsidRPr="1287EAD2">
        <w:rPr>
          <w:rFonts w:ascii="Times" w:eastAsia="Times" w:hAnsi="Times" w:cs="Times"/>
        </w:rPr>
        <w:t xml:space="preserve"> and </w:t>
      </w:r>
      <w:r w:rsidR="00413026" w:rsidRPr="1287EAD2">
        <w:rPr>
          <w:rFonts w:ascii="Times" w:eastAsia="Times" w:hAnsi="Times" w:cs="Times"/>
        </w:rPr>
        <w:t>cancel the selection easi</w:t>
      </w:r>
      <w:r w:rsidR="00D66AAE" w:rsidRPr="1287EAD2">
        <w:rPr>
          <w:rFonts w:ascii="Times" w:eastAsia="Times" w:hAnsi="Times" w:cs="Times"/>
        </w:rPr>
        <w:t>l</w:t>
      </w:r>
      <w:r w:rsidR="00413026" w:rsidRPr="1287EAD2">
        <w:rPr>
          <w:rFonts w:ascii="Times" w:eastAsia="Times" w:hAnsi="Times" w:cs="Times"/>
        </w:rPr>
        <w:t>y</w:t>
      </w:r>
      <w:r w:rsidR="0046570B" w:rsidRPr="1287EAD2">
        <w:rPr>
          <w:rFonts w:ascii="Times" w:eastAsia="Times" w:hAnsi="Times" w:cs="Times"/>
        </w:rPr>
        <w:t xml:space="preserve">. </w:t>
      </w:r>
    </w:p>
    <w:p w14:paraId="3FBA8F39" w14:textId="77777777" w:rsidR="0006105C" w:rsidRDefault="0006105C" w:rsidP="0006105C">
      <w:pPr>
        <w:spacing w:line="240" w:lineRule="auto"/>
        <w:ind w:firstLine="720"/>
        <w:rPr>
          <w:rFonts w:ascii="Times" w:eastAsia="Times" w:hAnsi="Times" w:cs="Times"/>
        </w:rPr>
      </w:pPr>
    </w:p>
    <w:p w14:paraId="4A67E913" w14:textId="737C92F6" w:rsidR="00751E82" w:rsidRDefault="5E2938D6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After </w:t>
      </w:r>
      <w:r w:rsidR="00150B94" w:rsidRPr="1287EAD2">
        <w:rPr>
          <w:rFonts w:ascii="Times" w:eastAsia="Times" w:hAnsi="Times" w:cs="Times"/>
        </w:rPr>
        <w:t>selecting the sub-clubs</w:t>
      </w:r>
      <w:r w:rsidRPr="1287EAD2">
        <w:rPr>
          <w:rFonts w:ascii="Times" w:eastAsia="Times" w:hAnsi="Times" w:cs="Times"/>
        </w:rPr>
        <w:t xml:space="preserve">, </w:t>
      </w:r>
      <w:r w:rsidR="00150B94" w:rsidRPr="1287EAD2">
        <w:rPr>
          <w:rFonts w:ascii="Times" w:eastAsia="Times" w:hAnsi="Times" w:cs="Times"/>
        </w:rPr>
        <w:t xml:space="preserve">the </w:t>
      </w:r>
      <w:r w:rsidR="00EC2ACD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>Questionnaire Page</w:t>
      </w:r>
      <w:r w:rsidR="00EC2ACD" w:rsidRPr="1287EAD2">
        <w:rPr>
          <w:rFonts w:ascii="Times" w:eastAsia="Times" w:hAnsi="Times" w:cs="Times"/>
        </w:rPr>
        <w:t>’</w:t>
      </w:r>
      <w:r w:rsidRPr="1287EAD2">
        <w:rPr>
          <w:rFonts w:ascii="Times" w:eastAsia="Times" w:hAnsi="Times" w:cs="Times"/>
        </w:rPr>
        <w:t xml:space="preserve"> will come out, it contains selected sub-clubs’ questions.</w:t>
      </w:r>
      <w:r w:rsidR="00CE4B7F" w:rsidRPr="1287EAD2">
        <w:rPr>
          <w:rFonts w:ascii="Times" w:eastAsia="Times" w:hAnsi="Times" w:cs="Times"/>
        </w:rPr>
        <w:t xml:space="preserve"> When the user </w:t>
      </w:r>
      <w:r w:rsidRPr="1287EAD2">
        <w:rPr>
          <w:rFonts w:ascii="Times" w:eastAsia="Times" w:hAnsi="Times" w:cs="Times"/>
        </w:rPr>
        <w:t>answer</w:t>
      </w:r>
      <w:r w:rsidR="000C7190" w:rsidRPr="1287EAD2">
        <w:rPr>
          <w:rFonts w:ascii="Times" w:eastAsia="Times" w:hAnsi="Times" w:cs="Times"/>
        </w:rPr>
        <w:t>ed</w:t>
      </w:r>
      <w:r w:rsidRPr="1287EAD2">
        <w:rPr>
          <w:rFonts w:ascii="Times" w:eastAsia="Times" w:hAnsi="Times" w:cs="Times"/>
        </w:rPr>
        <w:t xml:space="preserve"> these questions, user will see his/her result and he/she can join these sub-clubs based on results. </w:t>
      </w:r>
    </w:p>
    <w:p w14:paraId="136AD771" w14:textId="77777777" w:rsidR="0006105C" w:rsidRDefault="0006105C" w:rsidP="0006105C">
      <w:pPr>
        <w:spacing w:line="240" w:lineRule="auto"/>
        <w:ind w:firstLine="720"/>
        <w:rPr>
          <w:rFonts w:ascii="Times" w:eastAsia="Times" w:hAnsi="Times" w:cs="Times"/>
        </w:rPr>
      </w:pPr>
    </w:p>
    <w:p w14:paraId="57FA7EEE" w14:textId="0E0D21FA" w:rsidR="007C5E09" w:rsidRDefault="5E2938D6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If </w:t>
      </w:r>
      <w:r w:rsidR="00751E82" w:rsidRPr="1287EAD2">
        <w:rPr>
          <w:rFonts w:ascii="Times" w:eastAsia="Times" w:hAnsi="Times" w:cs="Times"/>
        </w:rPr>
        <w:t xml:space="preserve">the </w:t>
      </w:r>
      <w:r w:rsidRPr="1287EAD2">
        <w:rPr>
          <w:rFonts w:ascii="Times" w:eastAsia="Times" w:hAnsi="Times" w:cs="Times"/>
        </w:rPr>
        <w:t>user is already a member</w:t>
      </w:r>
      <w:r w:rsidR="00663583" w:rsidRPr="1287EAD2">
        <w:rPr>
          <w:rFonts w:ascii="Times" w:eastAsia="Times" w:hAnsi="Times" w:cs="Times"/>
        </w:rPr>
        <w:t>,</w:t>
      </w:r>
      <w:r w:rsidRPr="1287EAD2">
        <w:rPr>
          <w:rFonts w:ascii="Times" w:eastAsia="Times" w:hAnsi="Times" w:cs="Times"/>
        </w:rPr>
        <w:t xml:space="preserve"> he/she will see </w:t>
      </w:r>
      <w:r w:rsidR="00EC2ACD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>Entry Page</w:t>
      </w:r>
      <w:r w:rsidR="00EC2ACD" w:rsidRPr="1287EAD2">
        <w:rPr>
          <w:rFonts w:ascii="Times" w:eastAsia="Times" w:hAnsi="Times" w:cs="Times"/>
        </w:rPr>
        <w:t>’</w:t>
      </w:r>
      <w:r w:rsidRPr="1287EAD2">
        <w:rPr>
          <w:rFonts w:ascii="Times" w:eastAsia="Times" w:hAnsi="Times" w:cs="Times"/>
        </w:rPr>
        <w:t xml:space="preserve"> after logging in</w:t>
      </w:r>
      <w:r w:rsidR="00AA26F0" w:rsidRPr="1287EAD2">
        <w:rPr>
          <w:rFonts w:ascii="Times" w:eastAsia="Times" w:hAnsi="Times" w:cs="Times"/>
        </w:rPr>
        <w:t xml:space="preserve"> which </w:t>
      </w:r>
      <w:r w:rsidRPr="1287EAD2">
        <w:rPr>
          <w:rFonts w:ascii="Times" w:eastAsia="Times" w:hAnsi="Times" w:cs="Times"/>
        </w:rPr>
        <w:t>contains user’s sub-clubs</w:t>
      </w:r>
      <w:r w:rsidR="00663583" w:rsidRPr="1287EAD2">
        <w:rPr>
          <w:rFonts w:ascii="Times" w:eastAsia="Times" w:hAnsi="Times" w:cs="Times"/>
        </w:rPr>
        <w:t>.</w:t>
      </w:r>
      <w:r w:rsidR="008C03A3" w:rsidRPr="1287EAD2">
        <w:rPr>
          <w:rFonts w:ascii="Times" w:eastAsia="Times" w:hAnsi="Times" w:cs="Times"/>
        </w:rPr>
        <w:t xml:space="preserve"> From this page</w:t>
      </w:r>
      <w:r w:rsidR="00EB0445" w:rsidRPr="1287EAD2">
        <w:rPr>
          <w:rFonts w:ascii="Times" w:eastAsia="Times" w:hAnsi="Times" w:cs="Times"/>
        </w:rPr>
        <w:t xml:space="preserve"> </w:t>
      </w:r>
      <w:r w:rsidR="0046147E" w:rsidRPr="1287EAD2">
        <w:rPr>
          <w:rFonts w:ascii="Times" w:eastAsia="Times" w:hAnsi="Times" w:cs="Times"/>
        </w:rPr>
        <w:t>the</w:t>
      </w:r>
      <w:r w:rsidR="00D86E24" w:rsidRPr="1287EAD2">
        <w:rPr>
          <w:rFonts w:ascii="Times" w:eastAsia="Times" w:hAnsi="Times" w:cs="Times"/>
        </w:rPr>
        <w:t xml:space="preserve"> </w:t>
      </w:r>
      <w:r w:rsidRPr="1287EAD2">
        <w:rPr>
          <w:rFonts w:ascii="Times" w:eastAsia="Times" w:hAnsi="Times" w:cs="Times"/>
        </w:rPr>
        <w:t xml:space="preserve">user can </w:t>
      </w:r>
      <w:r w:rsidR="00AF12B8" w:rsidRPr="1287EAD2">
        <w:rPr>
          <w:rFonts w:ascii="Times" w:eastAsia="Times" w:hAnsi="Times" w:cs="Times"/>
        </w:rPr>
        <w:t xml:space="preserve">go to the pages of his/her sub-clubs or </w:t>
      </w:r>
      <w:r w:rsidRPr="1287EAD2">
        <w:rPr>
          <w:rFonts w:ascii="Times" w:eastAsia="Times" w:hAnsi="Times" w:cs="Times"/>
        </w:rPr>
        <w:t xml:space="preserve">select </w:t>
      </w:r>
      <w:r w:rsidR="0064219B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>Join More Sub-Clubs</w:t>
      </w:r>
      <w:r w:rsidR="0064219B" w:rsidRPr="1287EAD2">
        <w:rPr>
          <w:rFonts w:ascii="Times" w:eastAsia="Times" w:hAnsi="Times" w:cs="Times"/>
        </w:rPr>
        <w:t>’</w:t>
      </w:r>
      <w:r w:rsidRPr="1287EAD2">
        <w:rPr>
          <w:rFonts w:ascii="Times" w:eastAsia="Times" w:hAnsi="Times" w:cs="Times"/>
        </w:rPr>
        <w:t xml:space="preserve"> section to join more sub-clubs. </w:t>
      </w:r>
      <w:r w:rsidR="001E08C1" w:rsidRPr="1287EAD2">
        <w:rPr>
          <w:rFonts w:ascii="Times" w:eastAsia="Times" w:hAnsi="Times" w:cs="Times"/>
        </w:rPr>
        <w:t xml:space="preserve">If the user wants to </w:t>
      </w:r>
      <w:r w:rsidR="002008EA" w:rsidRPr="1287EAD2">
        <w:rPr>
          <w:rFonts w:ascii="Times" w:eastAsia="Times" w:hAnsi="Times" w:cs="Times"/>
        </w:rPr>
        <w:t>join new clubs and</w:t>
      </w:r>
      <w:r w:rsidR="002B38F8" w:rsidRPr="1287EAD2">
        <w:rPr>
          <w:rFonts w:ascii="Times" w:eastAsia="Times" w:hAnsi="Times" w:cs="Times"/>
        </w:rPr>
        <w:t xml:space="preserve"> selects </w:t>
      </w:r>
      <w:r w:rsidR="00D26630" w:rsidRPr="1287EAD2">
        <w:rPr>
          <w:rFonts w:ascii="Times" w:eastAsia="Times" w:hAnsi="Times" w:cs="Times"/>
        </w:rPr>
        <w:t xml:space="preserve">the </w:t>
      </w:r>
      <w:r w:rsidR="00715D2D" w:rsidRPr="1287EAD2">
        <w:rPr>
          <w:rFonts w:ascii="Times" w:eastAsia="Times" w:hAnsi="Times" w:cs="Times"/>
        </w:rPr>
        <w:t>section from entry page, a new page opens that the user can see</w:t>
      </w:r>
      <w:r w:rsidRPr="1287EAD2">
        <w:rPr>
          <w:rFonts w:ascii="Times" w:eastAsia="Times" w:hAnsi="Times" w:cs="Times"/>
        </w:rPr>
        <w:t xml:space="preserve"> newly opened sub-clubs and other sub-clubs. </w:t>
      </w:r>
    </w:p>
    <w:p w14:paraId="64B9A843" w14:textId="77777777" w:rsidR="0006105C" w:rsidRDefault="0006105C" w:rsidP="0006105C">
      <w:pPr>
        <w:spacing w:line="240" w:lineRule="auto"/>
        <w:ind w:firstLine="720"/>
        <w:rPr>
          <w:rFonts w:ascii="Times" w:eastAsia="Times" w:hAnsi="Times" w:cs="Times"/>
        </w:rPr>
      </w:pPr>
    </w:p>
    <w:p w14:paraId="22FFF7D0" w14:textId="712D069A" w:rsidR="00E02734" w:rsidRDefault="5E2938D6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In the sub-club page</w:t>
      </w:r>
      <w:r w:rsidR="009F4893" w:rsidRPr="1287EAD2">
        <w:rPr>
          <w:rFonts w:ascii="Times" w:eastAsia="Times" w:hAnsi="Times" w:cs="Times"/>
        </w:rPr>
        <w:t>s</w:t>
      </w:r>
      <w:r w:rsidRPr="1287EAD2">
        <w:rPr>
          <w:rFonts w:ascii="Times" w:eastAsia="Times" w:hAnsi="Times" w:cs="Times"/>
        </w:rPr>
        <w:t xml:space="preserve">, </w:t>
      </w:r>
      <w:r w:rsidR="009F4893" w:rsidRPr="1287EAD2">
        <w:rPr>
          <w:rFonts w:ascii="Times" w:eastAsia="Times" w:hAnsi="Times" w:cs="Times"/>
        </w:rPr>
        <w:t xml:space="preserve">the </w:t>
      </w:r>
      <w:r w:rsidRPr="1287EAD2">
        <w:rPr>
          <w:rFonts w:ascii="Times" w:eastAsia="Times" w:hAnsi="Times" w:cs="Times"/>
        </w:rPr>
        <w:t xml:space="preserve">user can see information about the sub-club, rating and reviews. </w:t>
      </w:r>
      <w:r w:rsidR="000121AD" w:rsidRPr="1287EAD2">
        <w:rPr>
          <w:rFonts w:ascii="Times" w:eastAsia="Times" w:hAnsi="Times" w:cs="Times"/>
        </w:rPr>
        <w:t>The u</w:t>
      </w:r>
      <w:r w:rsidRPr="1287EAD2">
        <w:rPr>
          <w:rFonts w:ascii="Times" w:eastAsia="Times" w:hAnsi="Times" w:cs="Times"/>
        </w:rPr>
        <w:t xml:space="preserve">ser can select </w:t>
      </w:r>
      <w:r w:rsidR="00CC247F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>Apply the Questionnaire</w:t>
      </w:r>
      <w:r w:rsidR="00CC247F" w:rsidRPr="1287EAD2">
        <w:rPr>
          <w:rFonts w:ascii="Times" w:eastAsia="Times" w:hAnsi="Times" w:cs="Times"/>
        </w:rPr>
        <w:t xml:space="preserve">’ </w:t>
      </w:r>
      <w:r w:rsidRPr="1287EAD2">
        <w:rPr>
          <w:rFonts w:ascii="Times" w:eastAsia="Times" w:hAnsi="Times" w:cs="Times"/>
        </w:rPr>
        <w:t xml:space="preserve">if he/she wants to join that sub-club. </w:t>
      </w:r>
      <w:r w:rsidR="001C7161" w:rsidRPr="1287EAD2">
        <w:rPr>
          <w:rFonts w:ascii="Times" w:eastAsia="Times" w:hAnsi="Times" w:cs="Times"/>
        </w:rPr>
        <w:t>If the u</w:t>
      </w:r>
      <w:r w:rsidRPr="1287EAD2">
        <w:rPr>
          <w:rFonts w:ascii="Times" w:eastAsia="Times" w:hAnsi="Times" w:cs="Times"/>
        </w:rPr>
        <w:t xml:space="preserve">ser </w:t>
      </w:r>
      <w:r w:rsidR="001C7161" w:rsidRPr="1287EAD2">
        <w:rPr>
          <w:rFonts w:ascii="Times" w:eastAsia="Times" w:hAnsi="Times" w:cs="Times"/>
        </w:rPr>
        <w:t xml:space="preserve">is already a member of the sub-club, he/she </w:t>
      </w:r>
      <w:r w:rsidRPr="1287EAD2">
        <w:rPr>
          <w:rFonts w:ascii="Times" w:eastAsia="Times" w:hAnsi="Times" w:cs="Times"/>
        </w:rPr>
        <w:t xml:space="preserve">can see the timeline, members of the sub-club, chat room, events on these sections and can rate, comment and write reviews for the sub-club in the </w:t>
      </w:r>
      <w:r w:rsidR="0064219B" w:rsidRPr="1287EAD2">
        <w:rPr>
          <w:rFonts w:ascii="Times" w:eastAsia="Times" w:hAnsi="Times" w:cs="Times"/>
        </w:rPr>
        <w:t>‘</w:t>
      </w:r>
      <w:r w:rsidRPr="1287EAD2">
        <w:rPr>
          <w:rFonts w:ascii="Times" w:eastAsia="Times" w:hAnsi="Times" w:cs="Times"/>
        </w:rPr>
        <w:t>Rate</w:t>
      </w:r>
      <w:r w:rsidR="00530D84" w:rsidRPr="1287EAD2">
        <w:rPr>
          <w:rFonts w:ascii="Times" w:eastAsia="Times" w:hAnsi="Times" w:cs="Times"/>
        </w:rPr>
        <w:t xml:space="preserve"> </w:t>
      </w:r>
      <w:r w:rsidRPr="1287EAD2">
        <w:rPr>
          <w:rFonts w:ascii="Times" w:eastAsia="Times" w:hAnsi="Times" w:cs="Times"/>
        </w:rPr>
        <w:t>&amp;</w:t>
      </w:r>
      <w:r w:rsidR="00530D84" w:rsidRPr="1287EAD2">
        <w:rPr>
          <w:rFonts w:ascii="Times" w:eastAsia="Times" w:hAnsi="Times" w:cs="Times"/>
        </w:rPr>
        <w:t xml:space="preserve"> </w:t>
      </w:r>
      <w:r w:rsidRPr="1287EAD2">
        <w:rPr>
          <w:rFonts w:ascii="Times" w:eastAsia="Times" w:hAnsi="Times" w:cs="Times"/>
        </w:rPr>
        <w:t>Review</w:t>
      </w:r>
      <w:r w:rsidR="0064219B" w:rsidRPr="1287EAD2">
        <w:rPr>
          <w:rFonts w:ascii="Times" w:eastAsia="Times" w:hAnsi="Times" w:cs="Times"/>
        </w:rPr>
        <w:t>’</w:t>
      </w:r>
      <w:r w:rsidRPr="1287EAD2">
        <w:rPr>
          <w:rFonts w:ascii="Times" w:eastAsia="Times" w:hAnsi="Times" w:cs="Times"/>
        </w:rPr>
        <w:t xml:space="preserve"> section.</w:t>
      </w:r>
      <w:r w:rsidR="002C09AF" w:rsidRPr="1287EAD2">
        <w:rPr>
          <w:rFonts w:ascii="Times" w:eastAsia="Times" w:hAnsi="Times" w:cs="Times"/>
        </w:rPr>
        <w:t xml:space="preserve"> The timeline consists of the posts that are posted by the members of the sub-club, and the member can post </w:t>
      </w:r>
      <w:r w:rsidR="00BF729F" w:rsidRPr="1287EAD2">
        <w:rPr>
          <w:rFonts w:ascii="Times" w:eastAsia="Times" w:hAnsi="Times" w:cs="Times"/>
        </w:rPr>
        <w:t xml:space="preserve">text </w:t>
      </w:r>
      <w:r w:rsidR="008055EC" w:rsidRPr="1287EAD2">
        <w:rPr>
          <w:rFonts w:ascii="Times" w:eastAsia="Times" w:hAnsi="Times" w:cs="Times"/>
        </w:rPr>
        <w:t>and/or media.</w:t>
      </w:r>
      <w:r w:rsidR="00FE203E" w:rsidRPr="1287EAD2">
        <w:rPr>
          <w:rFonts w:ascii="Times" w:eastAsia="Times" w:hAnsi="Times" w:cs="Times"/>
        </w:rPr>
        <w:t xml:space="preserve"> The members can also comment </w:t>
      </w:r>
      <w:r w:rsidR="00D618F0" w:rsidRPr="1287EAD2">
        <w:rPr>
          <w:rFonts w:ascii="Times" w:eastAsia="Times" w:hAnsi="Times" w:cs="Times"/>
        </w:rPr>
        <w:t>on</w:t>
      </w:r>
      <w:r w:rsidR="00522A52" w:rsidRPr="1287EAD2">
        <w:rPr>
          <w:rFonts w:ascii="Times" w:eastAsia="Times" w:hAnsi="Times" w:cs="Times"/>
        </w:rPr>
        <w:t xml:space="preserve"> the posts.</w:t>
      </w:r>
      <w:r w:rsidR="00D53A09" w:rsidRPr="1287EAD2">
        <w:rPr>
          <w:rFonts w:ascii="Times" w:eastAsia="Times" w:hAnsi="Times" w:cs="Times"/>
        </w:rPr>
        <w:t xml:space="preserve"> At the members section, the admin and the members of the sub-club can be seen.</w:t>
      </w:r>
      <w:r w:rsidR="00801E31" w:rsidRPr="1287EAD2">
        <w:rPr>
          <w:rFonts w:ascii="Times" w:eastAsia="Times" w:hAnsi="Times" w:cs="Times"/>
        </w:rPr>
        <w:t xml:space="preserve"> The chat room is the messaging </w:t>
      </w:r>
      <w:r w:rsidR="00236E48" w:rsidRPr="1287EAD2">
        <w:rPr>
          <w:rFonts w:ascii="Times" w:eastAsia="Times" w:hAnsi="Times" w:cs="Times"/>
        </w:rPr>
        <w:t>platform of the sub-club.</w:t>
      </w:r>
      <w:r w:rsidR="00507A55" w:rsidRPr="1287EAD2">
        <w:rPr>
          <w:rFonts w:ascii="Times" w:eastAsia="Times" w:hAnsi="Times" w:cs="Times"/>
        </w:rPr>
        <w:t xml:space="preserve"> In the events section, </w:t>
      </w:r>
      <w:r w:rsidR="0022528E" w:rsidRPr="1287EAD2">
        <w:rPr>
          <w:rFonts w:ascii="Times" w:eastAsia="Times" w:hAnsi="Times" w:cs="Times"/>
        </w:rPr>
        <w:t>the upcoming events that are created by the sub-club admin can be seen.</w:t>
      </w:r>
      <w:r w:rsidR="00E639C1" w:rsidRPr="1287EAD2">
        <w:rPr>
          <w:rFonts w:ascii="Times" w:eastAsia="Times" w:hAnsi="Times" w:cs="Times"/>
        </w:rPr>
        <w:t xml:space="preserve"> </w:t>
      </w:r>
      <w:r w:rsidR="000E6966" w:rsidRPr="1287EAD2">
        <w:rPr>
          <w:rFonts w:ascii="Times" w:eastAsia="Times" w:hAnsi="Times" w:cs="Times"/>
        </w:rPr>
        <w:t xml:space="preserve">The member can click the ‘Send </w:t>
      </w:r>
      <w:r w:rsidR="00337C2A" w:rsidRPr="1287EAD2">
        <w:rPr>
          <w:rFonts w:ascii="Times" w:eastAsia="Times" w:hAnsi="Times" w:cs="Times"/>
        </w:rPr>
        <w:t xml:space="preserve">New </w:t>
      </w:r>
      <w:r w:rsidR="000E6966" w:rsidRPr="1287EAD2">
        <w:rPr>
          <w:rFonts w:ascii="Times" w:eastAsia="Times" w:hAnsi="Times" w:cs="Times"/>
        </w:rPr>
        <w:t xml:space="preserve">Event Request’ button to </w:t>
      </w:r>
      <w:r w:rsidR="00576E2E" w:rsidRPr="1287EAD2">
        <w:rPr>
          <w:rFonts w:ascii="Times" w:eastAsia="Times" w:hAnsi="Times" w:cs="Times"/>
        </w:rPr>
        <w:t xml:space="preserve">request a new event, and this </w:t>
      </w:r>
      <w:r w:rsidR="00A13FBA" w:rsidRPr="1287EAD2">
        <w:rPr>
          <w:rFonts w:ascii="Times" w:eastAsia="Times" w:hAnsi="Times" w:cs="Times"/>
        </w:rPr>
        <w:t>button directs</w:t>
      </w:r>
      <w:r w:rsidR="00D76439" w:rsidRPr="1287EAD2">
        <w:rPr>
          <w:rFonts w:ascii="Times" w:eastAsia="Times" w:hAnsi="Times" w:cs="Times"/>
        </w:rPr>
        <w:t xml:space="preserve"> the member</w:t>
      </w:r>
      <w:r w:rsidR="00A13FBA" w:rsidRPr="1287EAD2">
        <w:rPr>
          <w:rFonts w:ascii="Times" w:eastAsia="Times" w:hAnsi="Times" w:cs="Times"/>
        </w:rPr>
        <w:t xml:space="preserve"> to </w:t>
      </w:r>
      <w:r w:rsidR="00A63A70" w:rsidRPr="1287EAD2">
        <w:rPr>
          <w:rFonts w:ascii="Times" w:eastAsia="Times" w:hAnsi="Times" w:cs="Times"/>
        </w:rPr>
        <w:t xml:space="preserve">the private message </w:t>
      </w:r>
      <w:r w:rsidR="00D76439" w:rsidRPr="1287EAD2">
        <w:rPr>
          <w:rFonts w:ascii="Times" w:eastAsia="Times" w:hAnsi="Times" w:cs="Times"/>
        </w:rPr>
        <w:t>between the member and the sub-club admin.</w:t>
      </w:r>
      <w:r w:rsidR="001F6DAC" w:rsidRPr="1287EAD2">
        <w:rPr>
          <w:rFonts w:ascii="Times" w:eastAsia="Times" w:hAnsi="Times" w:cs="Times"/>
        </w:rPr>
        <w:t xml:space="preserve"> The event</w:t>
      </w:r>
      <w:r w:rsidR="00521B70" w:rsidRPr="1287EAD2">
        <w:rPr>
          <w:rFonts w:ascii="Times" w:eastAsia="Times" w:hAnsi="Times" w:cs="Times"/>
        </w:rPr>
        <w:t xml:space="preserve"> details </w:t>
      </w:r>
      <w:r w:rsidR="007355E3" w:rsidRPr="1287EAD2">
        <w:rPr>
          <w:rFonts w:ascii="Times" w:eastAsia="Times" w:hAnsi="Times" w:cs="Times"/>
        </w:rPr>
        <w:t>can</w:t>
      </w:r>
      <w:r w:rsidR="00521B70" w:rsidRPr="1287EAD2">
        <w:rPr>
          <w:rFonts w:ascii="Times" w:eastAsia="Times" w:hAnsi="Times" w:cs="Times"/>
        </w:rPr>
        <w:t xml:space="preserve"> also be seen from the events page</w:t>
      </w:r>
      <w:r w:rsidR="00E3696E" w:rsidRPr="1287EAD2">
        <w:rPr>
          <w:rFonts w:ascii="Times" w:eastAsia="Times" w:hAnsi="Times" w:cs="Times"/>
        </w:rPr>
        <w:t xml:space="preserve"> and the details are</w:t>
      </w:r>
      <w:r w:rsidR="00092F4E" w:rsidRPr="1287EAD2">
        <w:rPr>
          <w:rFonts w:ascii="Times" w:eastAsia="Times" w:hAnsi="Times" w:cs="Times"/>
        </w:rPr>
        <w:t xml:space="preserve"> type, subject, </w:t>
      </w:r>
      <w:r w:rsidR="00B775C3" w:rsidRPr="1287EAD2">
        <w:rPr>
          <w:rFonts w:ascii="Times" w:eastAsia="Times" w:hAnsi="Times" w:cs="Times"/>
        </w:rPr>
        <w:t xml:space="preserve">date, platform and invitation link. If the event isn’t an online meeting, </w:t>
      </w:r>
      <w:r w:rsidR="007355E3" w:rsidRPr="1287EAD2">
        <w:rPr>
          <w:rFonts w:ascii="Times" w:eastAsia="Times" w:hAnsi="Times" w:cs="Times"/>
        </w:rPr>
        <w:t xml:space="preserve">the address info is given instead of </w:t>
      </w:r>
      <w:r w:rsidR="008E4AE0" w:rsidRPr="1287EAD2">
        <w:rPr>
          <w:rFonts w:ascii="Times" w:eastAsia="Times" w:hAnsi="Times" w:cs="Times"/>
        </w:rPr>
        <w:t>invitation link.</w:t>
      </w:r>
    </w:p>
    <w:p w14:paraId="5BBAFC53" w14:textId="77777777" w:rsidR="0006105C" w:rsidRDefault="0006105C" w:rsidP="0006105C">
      <w:pPr>
        <w:spacing w:line="240" w:lineRule="auto"/>
        <w:ind w:firstLine="720"/>
        <w:rPr>
          <w:rFonts w:ascii="Times" w:eastAsia="Times" w:hAnsi="Times" w:cs="Times"/>
        </w:rPr>
      </w:pPr>
    </w:p>
    <w:p w14:paraId="4B282DB0" w14:textId="28ABAC6A" w:rsidR="72D441B1" w:rsidRDefault="00EB2F16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 xml:space="preserve">When the user is logged in, </w:t>
      </w:r>
      <w:r w:rsidR="00966FE8" w:rsidRPr="1287EAD2">
        <w:rPr>
          <w:rFonts w:ascii="Times" w:eastAsia="Times" w:hAnsi="Times" w:cs="Times"/>
        </w:rPr>
        <w:t xml:space="preserve">from any </w:t>
      </w:r>
      <w:r w:rsidR="00255A5F" w:rsidRPr="1287EAD2">
        <w:rPr>
          <w:rFonts w:ascii="Times" w:eastAsia="Times" w:hAnsi="Times" w:cs="Times"/>
        </w:rPr>
        <w:t xml:space="preserve">page </w:t>
      </w:r>
      <w:r w:rsidR="0046147E" w:rsidRPr="1287EAD2">
        <w:rPr>
          <w:rFonts w:ascii="Times" w:eastAsia="Times" w:hAnsi="Times" w:cs="Times"/>
        </w:rPr>
        <w:t xml:space="preserve">by using the </w:t>
      </w:r>
      <w:r w:rsidR="009B5C19" w:rsidRPr="1287EAD2">
        <w:rPr>
          <w:rFonts w:ascii="Times" w:eastAsia="Times" w:hAnsi="Times" w:cs="Times"/>
        </w:rPr>
        <w:t>buttons</w:t>
      </w:r>
      <w:r w:rsidR="0046147E" w:rsidRPr="1287EAD2">
        <w:rPr>
          <w:rFonts w:ascii="Times" w:eastAsia="Times" w:hAnsi="Times" w:cs="Times"/>
        </w:rPr>
        <w:t xml:space="preserve"> in the header</w:t>
      </w:r>
      <w:r w:rsidR="00255A5F" w:rsidRPr="1287EAD2">
        <w:rPr>
          <w:rFonts w:ascii="Times" w:eastAsia="Times" w:hAnsi="Times" w:cs="Times"/>
        </w:rPr>
        <w:t>,</w:t>
      </w:r>
      <w:r w:rsidR="0046147E" w:rsidRPr="1287EAD2">
        <w:rPr>
          <w:rFonts w:ascii="Times" w:eastAsia="Times" w:hAnsi="Times" w:cs="Times"/>
        </w:rPr>
        <w:t xml:space="preserve"> </w:t>
      </w:r>
      <w:r w:rsidR="00DD097F" w:rsidRPr="1287EAD2">
        <w:rPr>
          <w:rFonts w:ascii="Times" w:eastAsia="Times" w:hAnsi="Times" w:cs="Times"/>
        </w:rPr>
        <w:t>he/she</w:t>
      </w:r>
      <w:r w:rsidR="0046147E" w:rsidRPr="1287EAD2">
        <w:rPr>
          <w:rFonts w:ascii="Times" w:eastAsia="Times" w:hAnsi="Times" w:cs="Times"/>
        </w:rPr>
        <w:t xml:space="preserve"> can go to his/her profile page, support page and the messaging page that is used for private messaging.</w:t>
      </w:r>
      <w:r w:rsidR="00DC072D" w:rsidRPr="1287EAD2">
        <w:rPr>
          <w:rFonts w:ascii="Times" w:eastAsia="Times" w:hAnsi="Times" w:cs="Times"/>
        </w:rPr>
        <w:t xml:space="preserve"> Also</w:t>
      </w:r>
      <w:r w:rsidR="00CC247F" w:rsidRPr="1287EAD2">
        <w:rPr>
          <w:rFonts w:ascii="Times" w:eastAsia="Times" w:hAnsi="Times" w:cs="Times"/>
        </w:rPr>
        <w:t>,</w:t>
      </w:r>
      <w:r w:rsidR="00DC072D" w:rsidRPr="1287EAD2">
        <w:rPr>
          <w:rFonts w:ascii="Times" w:eastAsia="Times" w:hAnsi="Times" w:cs="Times"/>
        </w:rPr>
        <w:t xml:space="preserve"> the user can use the search bar to search</w:t>
      </w:r>
      <w:r w:rsidR="00C1126C" w:rsidRPr="1287EAD2">
        <w:rPr>
          <w:rFonts w:ascii="Times" w:eastAsia="Times" w:hAnsi="Times" w:cs="Times"/>
        </w:rPr>
        <w:t xml:space="preserve"> for </w:t>
      </w:r>
      <w:r w:rsidR="00DC072D" w:rsidRPr="1287EAD2">
        <w:rPr>
          <w:rFonts w:ascii="Times" w:eastAsia="Times" w:hAnsi="Times" w:cs="Times"/>
        </w:rPr>
        <w:t>other users</w:t>
      </w:r>
      <w:r w:rsidR="00C1126C" w:rsidRPr="1287EAD2">
        <w:rPr>
          <w:rFonts w:ascii="Times" w:eastAsia="Times" w:hAnsi="Times" w:cs="Times"/>
        </w:rPr>
        <w:t xml:space="preserve"> and </w:t>
      </w:r>
      <w:r w:rsidR="00DC072D" w:rsidRPr="1287EAD2">
        <w:rPr>
          <w:rFonts w:ascii="Times" w:eastAsia="Times" w:hAnsi="Times" w:cs="Times"/>
        </w:rPr>
        <w:t>sub-clubs</w:t>
      </w:r>
      <w:r w:rsidR="00C1126C" w:rsidRPr="1287EAD2">
        <w:rPr>
          <w:rFonts w:ascii="Times" w:eastAsia="Times" w:hAnsi="Times" w:cs="Times"/>
        </w:rPr>
        <w:t>.</w:t>
      </w:r>
    </w:p>
    <w:p w14:paraId="3B46B97A" w14:textId="77777777" w:rsidR="00E02734" w:rsidRDefault="00E02734" w:rsidP="00180214">
      <w:pPr>
        <w:spacing w:line="276" w:lineRule="auto"/>
        <w:ind w:firstLine="720"/>
        <w:rPr>
          <w:rFonts w:ascii="Times" w:eastAsia="Times" w:hAnsi="Times" w:cs="Times"/>
        </w:rPr>
      </w:pPr>
    </w:p>
    <w:p w14:paraId="6FA5D557" w14:textId="12CC24FB" w:rsidR="5E2938D6" w:rsidRDefault="0003056F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The u</w:t>
      </w:r>
      <w:r w:rsidR="5E2938D6" w:rsidRPr="1287EAD2">
        <w:rPr>
          <w:rFonts w:ascii="Times" w:eastAsia="Times" w:hAnsi="Times" w:cs="Times"/>
        </w:rPr>
        <w:t>ser can see his/her sub-clubs, can enter biography</w:t>
      </w:r>
      <w:r w:rsidR="002A58D6" w:rsidRPr="1287EAD2">
        <w:rPr>
          <w:rFonts w:ascii="Times" w:eastAsia="Times" w:hAnsi="Times" w:cs="Times"/>
        </w:rPr>
        <w:t>,</w:t>
      </w:r>
      <w:r w:rsidR="5E2938D6" w:rsidRPr="1287EAD2">
        <w:rPr>
          <w:rFonts w:ascii="Times" w:eastAsia="Times" w:hAnsi="Times" w:cs="Times"/>
        </w:rPr>
        <w:t xml:space="preserve"> and can change profile settings on their own profile page. On support page, if the user is just a member, he/she will just see the </w:t>
      </w:r>
      <w:r w:rsidR="0064219B" w:rsidRPr="1287EAD2">
        <w:rPr>
          <w:rFonts w:ascii="Times" w:eastAsia="Times" w:hAnsi="Times" w:cs="Times"/>
        </w:rPr>
        <w:t>‘</w:t>
      </w:r>
      <w:r w:rsidR="5E2938D6" w:rsidRPr="1287EAD2">
        <w:rPr>
          <w:rFonts w:ascii="Times" w:eastAsia="Times" w:hAnsi="Times" w:cs="Times"/>
        </w:rPr>
        <w:t>Send a Request</w:t>
      </w:r>
      <w:r w:rsidR="0064219B" w:rsidRPr="1287EAD2">
        <w:rPr>
          <w:rFonts w:ascii="Times" w:eastAsia="Times" w:hAnsi="Times" w:cs="Times"/>
        </w:rPr>
        <w:t>’</w:t>
      </w:r>
      <w:r w:rsidR="5E2938D6" w:rsidRPr="1287EAD2">
        <w:rPr>
          <w:rFonts w:ascii="Times" w:eastAsia="Times" w:hAnsi="Times" w:cs="Times"/>
        </w:rPr>
        <w:t xml:space="preserve"> section where the member can select between </w:t>
      </w:r>
      <w:r w:rsidR="0064219B" w:rsidRPr="1287EAD2">
        <w:rPr>
          <w:rFonts w:ascii="Times" w:eastAsia="Times" w:hAnsi="Times" w:cs="Times"/>
        </w:rPr>
        <w:t>‘</w:t>
      </w:r>
      <w:r w:rsidR="5E2938D6" w:rsidRPr="1287EAD2">
        <w:rPr>
          <w:rFonts w:ascii="Times" w:eastAsia="Times" w:hAnsi="Times" w:cs="Times"/>
        </w:rPr>
        <w:t>Report a member,</w:t>
      </w:r>
      <w:r w:rsidR="0064219B" w:rsidRPr="1287EAD2">
        <w:rPr>
          <w:rFonts w:ascii="Times" w:eastAsia="Times" w:hAnsi="Times" w:cs="Times"/>
        </w:rPr>
        <w:t>’</w:t>
      </w:r>
      <w:r w:rsidR="5E2938D6" w:rsidRPr="1287EAD2">
        <w:rPr>
          <w:rFonts w:ascii="Times" w:eastAsia="Times" w:hAnsi="Times" w:cs="Times"/>
        </w:rPr>
        <w:t xml:space="preserve"> </w:t>
      </w:r>
      <w:r w:rsidR="0064219B" w:rsidRPr="1287EAD2">
        <w:rPr>
          <w:rFonts w:ascii="Times" w:eastAsia="Times" w:hAnsi="Times" w:cs="Times"/>
        </w:rPr>
        <w:t>‘</w:t>
      </w:r>
      <w:r w:rsidR="5E2938D6" w:rsidRPr="1287EAD2">
        <w:rPr>
          <w:rFonts w:ascii="Times" w:eastAsia="Times" w:hAnsi="Times" w:cs="Times"/>
        </w:rPr>
        <w:t>Request a new club</w:t>
      </w:r>
      <w:r w:rsidR="0064219B" w:rsidRPr="1287EAD2">
        <w:rPr>
          <w:rFonts w:ascii="Times" w:eastAsia="Times" w:hAnsi="Times" w:cs="Times"/>
        </w:rPr>
        <w:t>’ and ‘</w:t>
      </w:r>
      <w:r w:rsidR="5E2938D6" w:rsidRPr="1287EAD2">
        <w:rPr>
          <w:rFonts w:ascii="Times" w:eastAsia="Times" w:hAnsi="Times" w:cs="Times"/>
        </w:rPr>
        <w:t xml:space="preserve">Nominate to be </w:t>
      </w:r>
      <w:r w:rsidR="0064219B" w:rsidRPr="1287EAD2">
        <w:rPr>
          <w:rFonts w:ascii="Times" w:eastAsia="Times" w:hAnsi="Times" w:cs="Times"/>
        </w:rPr>
        <w:t xml:space="preserve">a </w:t>
      </w:r>
      <w:r w:rsidR="5E2938D6" w:rsidRPr="1287EAD2">
        <w:rPr>
          <w:rFonts w:ascii="Times" w:eastAsia="Times" w:hAnsi="Times" w:cs="Times"/>
        </w:rPr>
        <w:t>sub-club admin</w:t>
      </w:r>
      <w:r w:rsidR="0064219B" w:rsidRPr="1287EAD2">
        <w:rPr>
          <w:rFonts w:ascii="Times" w:eastAsia="Times" w:hAnsi="Times" w:cs="Times"/>
        </w:rPr>
        <w:t>’</w:t>
      </w:r>
      <w:r w:rsidR="5E2938D6" w:rsidRPr="1287EAD2">
        <w:rPr>
          <w:rFonts w:ascii="Times" w:eastAsia="Times" w:hAnsi="Times" w:cs="Times"/>
        </w:rPr>
        <w:t xml:space="preserve">. If the user is a sub-club admin, he/she will also see </w:t>
      </w:r>
      <w:r w:rsidR="00531F6F" w:rsidRPr="1287EAD2">
        <w:rPr>
          <w:rFonts w:ascii="Times" w:eastAsia="Times" w:hAnsi="Times" w:cs="Times"/>
        </w:rPr>
        <w:t>the ‘</w:t>
      </w:r>
      <w:r w:rsidR="5E2938D6" w:rsidRPr="1287EAD2">
        <w:rPr>
          <w:rFonts w:ascii="Times" w:eastAsia="Times" w:hAnsi="Times" w:cs="Times"/>
        </w:rPr>
        <w:t>Manage Request</w:t>
      </w:r>
      <w:r w:rsidR="00531F6F" w:rsidRPr="1287EAD2">
        <w:rPr>
          <w:rFonts w:ascii="Times" w:eastAsia="Times" w:hAnsi="Times" w:cs="Times"/>
        </w:rPr>
        <w:t>s’</w:t>
      </w:r>
      <w:r w:rsidR="5E2938D6" w:rsidRPr="1287EAD2">
        <w:rPr>
          <w:rFonts w:ascii="Times" w:eastAsia="Times" w:hAnsi="Times" w:cs="Times"/>
        </w:rPr>
        <w:t xml:space="preserve"> section. The sub-club admin can view reports by selecting </w:t>
      </w:r>
      <w:r w:rsidR="004A1B9E" w:rsidRPr="1287EAD2">
        <w:rPr>
          <w:rFonts w:ascii="Times" w:eastAsia="Times" w:hAnsi="Times" w:cs="Times"/>
        </w:rPr>
        <w:t>‘</w:t>
      </w:r>
      <w:r w:rsidR="5E2938D6" w:rsidRPr="1287EAD2">
        <w:rPr>
          <w:rFonts w:ascii="Times" w:eastAsia="Times" w:hAnsi="Times" w:cs="Times"/>
        </w:rPr>
        <w:t xml:space="preserve">Go </w:t>
      </w:r>
      <w:r w:rsidR="004A1B9E" w:rsidRPr="1287EAD2">
        <w:rPr>
          <w:rFonts w:ascii="Times" w:eastAsia="Times" w:hAnsi="Times" w:cs="Times"/>
        </w:rPr>
        <w:t>t</w:t>
      </w:r>
      <w:r w:rsidR="5E2938D6" w:rsidRPr="1287EAD2">
        <w:rPr>
          <w:rFonts w:ascii="Times" w:eastAsia="Times" w:hAnsi="Times" w:cs="Times"/>
        </w:rPr>
        <w:t>o Member Reports</w:t>
      </w:r>
      <w:r w:rsidR="004A1B9E" w:rsidRPr="1287EAD2">
        <w:rPr>
          <w:rFonts w:ascii="Times" w:eastAsia="Times" w:hAnsi="Times" w:cs="Times"/>
        </w:rPr>
        <w:t>’</w:t>
      </w:r>
      <w:r w:rsidR="5E2938D6" w:rsidRPr="1287EAD2">
        <w:rPr>
          <w:rFonts w:ascii="Times" w:eastAsia="Times" w:hAnsi="Times" w:cs="Times"/>
        </w:rPr>
        <w:t xml:space="preserve"> or can </w:t>
      </w:r>
      <w:r w:rsidR="00EE49BF" w:rsidRPr="1287EAD2">
        <w:rPr>
          <w:rFonts w:ascii="Times" w:eastAsia="Times" w:hAnsi="Times" w:cs="Times"/>
        </w:rPr>
        <w:t>manage the</w:t>
      </w:r>
      <w:r w:rsidR="5E2938D6" w:rsidRPr="1287EAD2">
        <w:rPr>
          <w:rFonts w:ascii="Times" w:eastAsia="Times" w:hAnsi="Times" w:cs="Times"/>
        </w:rPr>
        <w:t xml:space="preserve"> members of the sub-club </w:t>
      </w:r>
      <w:r w:rsidR="00EE49BF" w:rsidRPr="1287EAD2">
        <w:rPr>
          <w:rFonts w:ascii="Times" w:eastAsia="Times" w:hAnsi="Times" w:cs="Times"/>
        </w:rPr>
        <w:t>by</w:t>
      </w:r>
      <w:r w:rsidR="5E2938D6" w:rsidRPr="1287EAD2">
        <w:rPr>
          <w:rFonts w:ascii="Times" w:eastAsia="Times" w:hAnsi="Times" w:cs="Times"/>
        </w:rPr>
        <w:t xml:space="preserve"> selecting </w:t>
      </w:r>
      <w:r w:rsidR="004A1B9E" w:rsidRPr="1287EAD2">
        <w:rPr>
          <w:rFonts w:ascii="Times" w:eastAsia="Times" w:hAnsi="Times" w:cs="Times"/>
        </w:rPr>
        <w:t>‘</w:t>
      </w:r>
      <w:r w:rsidR="5E2938D6" w:rsidRPr="1287EAD2">
        <w:rPr>
          <w:rFonts w:ascii="Times" w:eastAsia="Times" w:hAnsi="Times" w:cs="Times"/>
        </w:rPr>
        <w:t>Manage Members</w:t>
      </w:r>
      <w:r w:rsidR="004A1B9E" w:rsidRPr="1287EAD2">
        <w:rPr>
          <w:rFonts w:ascii="Times" w:eastAsia="Times" w:hAnsi="Times" w:cs="Times"/>
        </w:rPr>
        <w:t>’</w:t>
      </w:r>
      <w:r w:rsidR="00EE49BF" w:rsidRPr="1287EAD2">
        <w:rPr>
          <w:rFonts w:ascii="Times" w:eastAsia="Times" w:hAnsi="Times" w:cs="Times"/>
        </w:rPr>
        <w:t>.</w:t>
      </w:r>
      <w:r w:rsidR="00F05591" w:rsidRPr="1287EAD2">
        <w:rPr>
          <w:rFonts w:ascii="Times" w:eastAsia="Times" w:hAnsi="Times" w:cs="Times"/>
        </w:rPr>
        <w:t xml:space="preserve"> In this page he/she can see the members, </w:t>
      </w:r>
      <w:r w:rsidR="00EE39FC" w:rsidRPr="1287EAD2">
        <w:rPr>
          <w:rFonts w:ascii="Times" w:eastAsia="Times" w:hAnsi="Times" w:cs="Times"/>
        </w:rPr>
        <w:t xml:space="preserve">ban them temporarily, </w:t>
      </w:r>
      <w:r w:rsidR="00D34A06" w:rsidRPr="1287EAD2">
        <w:rPr>
          <w:rFonts w:ascii="Times" w:eastAsia="Times" w:hAnsi="Times" w:cs="Times"/>
        </w:rPr>
        <w:t xml:space="preserve">see </w:t>
      </w:r>
      <w:r w:rsidR="00F05591" w:rsidRPr="1287EAD2">
        <w:rPr>
          <w:rFonts w:ascii="Times" w:eastAsia="Times" w:hAnsi="Times" w:cs="Times"/>
        </w:rPr>
        <w:t>how many times they have been banned</w:t>
      </w:r>
      <w:r w:rsidR="00415D2B" w:rsidRPr="1287EAD2">
        <w:rPr>
          <w:rFonts w:ascii="Times" w:eastAsia="Times" w:hAnsi="Times" w:cs="Times"/>
        </w:rPr>
        <w:t xml:space="preserve">, and if a member is banned more than three times the admin can dismiss </w:t>
      </w:r>
      <w:r w:rsidR="5E2938D6" w:rsidRPr="1287EAD2">
        <w:rPr>
          <w:rFonts w:ascii="Times" w:eastAsia="Times" w:hAnsi="Times" w:cs="Times"/>
        </w:rPr>
        <w:t>the member</w:t>
      </w:r>
      <w:r w:rsidR="009B46EA" w:rsidRPr="1287EAD2">
        <w:rPr>
          <w:rFonts w:ascii="Times" w:eastAsia="Times" w:hAnsi="Times" w:cs="Times"/>
        </w:rPr>
        <w:t xml:space="preserve"> from the sub-club</w:t>
      </w:r>
      <w:r w:rsidR="5E2938D6" w:rsidRPr="1287EAD2">
        <w:rPr>
          <w:rFonts w:ascii="Times" w:eastAsia="Times" w:hAnsi="Times" w:cs="Times"/>
        </w:rPr>
        <w:t>.</w:t>
      </w:r>
    </w:p>
    <w:p w14:paraId="7FB52F73" w14:textId="77777777" w:rsidR="00131779" w:rsidRDefault="00131779" w:rsidP="00180214">
      <w:pPr>
        <w:spacing w:line="276" w:lineRule="auto"/>
        <w:ind w:firstLine="720"/>
        <w:rPr>
          <w:rFonts w:ascii="Times" w:eastAsia="Times" w:hAnsi="Times" w:cs="Times"/>
        </w:rPr>
      </w:pPr>
    </w:p>
    <w:p w14:paraId="3E34A6A4" w14:textId="2260321C" w:rsidR="00131779" w:rsidRDefault="00131779" w:rsidP="00180214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We handled the errors like giving missing or wrong information (such as creating a password that does not include any numbers or shorter than 6 characters).</w:t>
      </w:r>
      <w:r w:rsidR="0063505B" w:rsidRPr="1287EAD2">
        <w:rPr>
          <w:rFonts w:ascii="Times" w:eastAsia="Times" w:hAnsi="Times" w:cs="Times"/>
        </w:rPr>
        <w:t xml:space="preserve"> Also</w:t>
      </w:r>
      <w:r w:rsidR="002B75A2" w:rsidRPr="1287EAD2">
        <w:rPr>
          <w:rFonts w:ascii="Times" w:eastAsia="Times" w:hAnsi="Times" w:cs="Times"/>
        </w:rPr>
        <w:t xml:space="preserve">, </w:t>
      </w:r>
      <w:r w:rsidR="0063505B" w:rsidRPr="1287EAD2">
        <w:rPr>
          <w:rFonts w:ascii="Times" w:eastAsia="Times" w:hAnsi="Times" w:cs="Times"/>
        </w:rPr>
        <w:t xml:space="preserve">we made </w:t>
      </w:r>
      <w:r w:rsidR="001B7577" w:rsidRPr="1287EAD2">
        <w:rPr>
          <w:rFonts w:ascii="Times" w:eastAsia="Times" w:hAnsi="Times" w:cs="Times"/>
        </w:rPr>
        <w:t>some fields required in the forms</w:t>
      </w:r>
      <w:r w:rsidR="00CC797A" w:rsidRPr="1287EAD2">
        <w:rPr>
          <w:rFonts w:ascii="Times" w:eastAsia="Times" w:hAnsi="Times" w:cs="Times"/>
        </w:rPr>
        <w:t xml:space="preserve"> to prevent empty answers.</w:t>
      </w:r>
      <w:r w:rsidR="00495B87" w:rsidRPr="1287EAD2">
        <w:rPr>
          <w:rFonts w:ascii="Times" w:eastAsia="Times" w:hAnsi="Times" w:cs="Times"/>
        </w:rPr>
        <w:t xml:space="preserve"> </w:t>
      </w:r>
      <w:r w:rsidR="00C82199" w:rsidRPr="1287EAD2">
        <w:rPr>
          <w:rFonts w:ascii="Times" w:eastAsia="Times" w:hAnsi="Times" w:cs="Times"/>
        </w:rPr>
        <w:t xml:space="preserve">If they try to, the system will give an </w:t>
      </w:r>
      <w:r w:rsidR="00824EFF" w:rsidRPr="1287EAD2">
        <w:rPr>
          <w:rFonts w:ascii="Times" w:eastAsia="Times" w:hAnsi="Times" w:cs="Times"/>
        </w:rPr>
        <w:t>error message to the user</w:t>
      </w:r>
      <w:r w:rsidR="002B75A2" w:rsidRPr="1287EAD2">
        <w:rPr>
          <w:rFonts w:ascii="Times" w:eastAsia="Times" w:hAnsi="Times" w:cs="Times"/>
        </w:rPr>
        <w:t>. So, the user freedom is restricted.</w:t>
      </w:r>
    </w:p>
    <w:p w14:paraId="32BE665C" w14:textId="4CF0E238" w:rsidR="72D441B1" w:rsidRDefault="72D441B1" w:rsidP="1C1BDDE7">
      <w:pPr>
        <w:spacing w:line="240" w:lineRule="auto"/>
        <w:rPr>
          <w:rFonts w:ascii="Times" w:eastAsia="Times" w:hAnsi="Times" w:cs="Times"/>
        </w:rPr>
      </w:pPr>
    </w:p>
    <w:p w14:paraId="1D606A6C" w14:textId="49EA4E08" w:rsidR="72D441B1" w:rsidRDefault="5E2938D6" w:rsidP="00116A13">
      <w:pPr>
        <w:spacing w:line="276" w:lineRule="auto"/>
        <w:ind w:firstLine="720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lastRenderedPageBreak/>
        <w:t xml:space="preserve">We used Figma to design </w:t>
      </w:r>
      <w:r w:rsidR="00987CFF" w:rsidRPr="1287EAD2">
        <w:rPr>
          <w:rFonts w:ascii="Times" w:eastAsia="Times" w:hAnsi="Times" w:cs="Times"/>
        </w:rPr>
        <w:t xml:space="preserve">the </w:t>
      </w:r>
      <w:r w:rsidRPr="1287EAD2">
        <w:rPr>
          <w:rFonts w:ascii="Times" w:eastAsia="Times" w:hAnsi="Times" w:cs="Times"/>
        </w:rPr>
        <w:t xml:space="preserve">GUI. We chose colors to be harmonic with each other to make sure the GUI is unobtrusive. </w:t>
      </w:r>
      <w:r w:rsidR="00CA5312" w:rsidRPr="1287EAD2">
        <w:rPr>
          <w:rFonts w:ascii="Times" w:eastAsia="Times" w:hAnsi="Times" w:cs="Times"/>
        </w:rPr>
        <w:t xml:space="preserve">We emphasized some of the areas by using the different shades of our main color to create a contrast. </w:t>
      </w:r>
      <w:r w:rsidR="00D072A5" w:rsidRPr="1287EAD2">
        <w:rPr>
          <w:rFonts w:ascii="Times" w:eastAsia="Times" w:hAnsi="Times" w:cs="Times"/>
        </w:rPr>
        <w:t xml:space="preserve">We tried to </w:t>
      </w:r>
      <w:r w:rsidR="00553299" w:rsidRPr="1287EAD2">
        <w:rPr>
          <w:rFonts w:ascii="Times" w:eastAsia="Times" w:hAnsi="Times" w:cs="Times"/>
        </w:rPr>
        <w:t>u</w:t>
      </w:r>
      <w:r w:rsidR="00911B4D" w:rsidRPr="1287EAD2">
        <w:rPr>
          <w:rFonts w:ascii="Times" w:eastAsia="Times" w:hAnsi="Times" w:cs="Times"/>
        </w:rPr>
        <w:t xml:space="preserve">se the buttons where they can easily be seen and reached. </w:t>
      </w:r>
      <w:r w:rsidR="00053365" w:rsidRPr="1287EAD2">
        <w:rPr>
          <w:rFonts w:ascii="Times" w:eastAsia="Times" w:hAnsi="Times" w:cs="Times"/>
        </w:rPr>
        <w:t xml:space="preserve">We aimed </w:t>
      </w:r>
      <w:r w:rsidR="00C9732A" w:rsidRPr="1287EAD2">
        <w:rPr>
          <w:rFonts w:ascii="Times" w:eastAsia="Times" w:hAnsi="Times" w:cs="Times"/>
        </w:rPr>
        <w:t xml:space="preserve">the user can find anything he/she </w:t>
      </w:r>
      <w:r w:rsidR="00485232" w:rsidRPr="1287EAD2">
        <w:rPr>
          <w:rFonts w:ascii="Times" w:eastAsia="Times" w:hAnsi="Times" w:cs="Times"/>
        </w:rPr>
        <w:t xml:space="preserve">searches </w:t>
      </w:r>
      <w:r w:rsidR="00503551" w:rsidRPr="1287EAD2">
        <w:rPr>
          <w:rFonts w:ascii="Times" w:eastAsia="Times" w:hAnsi="Times" w:cs="Times"/>
        </w:rPr>
        <w:t xml:space="preserve">easily. </w:t>
      </w:r>
      <w:r w:rsidRPr="1287EAD2">
        <w:rPr>
          <w:rFonts w:ascii="Times" w:eastAsia="Times" w:hAnsi="Times" w:cs="Times"/>
        </w:rPr>
        <w:t xml:space="preserve">We used </w:t>
      </w:r>
      <w:r w:rsidR="0D3CE9DE" w:rsidRPr="1287EAD2">
        <w:rPr>
          <w:rFonts w:ascii="Times" w:eastAsia="Times" w:hAnsi="Times" w:cs="Times"/>
        </w:rPr>
        <w:t xml:space="preserve">CSS </w:t>
      </w:r>
      <w:r w:rsidR="00C85F8E" w:rsidRPr="1287EAD2">
        <w:rPr>
          <w:rFonts w:ascii="Times" w:eastAsia="Times" w:hAnsi="Times" w:cs="Times"/>
        </w:rPr>
        <w:t>G</w:t>
      </w:r>
      <w:r w:rsidRPr="1287EAD2">
        <w:rPr>
          <w:rFonts w:ascii="Times" w:eastAsia="Times" w:hAnsi="Times" w:cs="Times"/>
        </w:rPr>
        <w:t xml:space="preserve">rid to make </w:t>
      </w:r>
      <w:r w:rsidR="00DC46F1" w:rsidRPr="1287EAD2">
        <w:rPr>
          <w:rFonts w:ascii="Times" w:eastAsia="Times" w:hAnsi="Times" w:cs="Times"/>
        </w:rPr>
        <w:t>sure every</w:t>
      </w:r>
      <w:r w:rsidR="00155A05" w:rsidRPr="1287EAD2">
        <w:rPr>
          <w:rFonts w:ascii="Times" w:eastAsia="Times" w:hAnsi="Times" w:cs="Times"/>
        </w:rPr>
        <w:t xml:space="preserve"> element of the page stays in the correct position </w:t>
      </w:r>
      <w:r w:rsidR="00EC3167" w:rsidRPr="1287EAD2">
        <w:rPr>
          <w:rFonts w:ascii="Times" w:eastAsia="Times" w:hAnsi="Times" w:cs="Times"/>
        </w:rPr>
        <w:t>even if the page size gets smaller.</w:t>
      </w:r>
    </w:p>
    <w:p w14:paraId="3707A610" w14:textId="35601958" w:rsidR="1C1BDDE7" w:rsidRDefault="1C1BDDE7" w:rsidP="1C1BDDE7">
      <w:pPr>
        <w:spacing w:line="276" w:lineRule="auto"/>
        <w:ind w:firstLine="720"/>
        <w:rPr>
          <w:rFonts w:ascii="Times" w:eastAsia="Times" w:hAnsi="Times" w:cs="Times"/>
        </w:rPr>
      </w:pPr>
    </w:p>
    <w:p w14:paraId="3AD296DB" w14:textId="48FEE884" w:rsidR="18863670" w:rsidRDefault="18863670" w:rsidP="00EC77EB">
      <w:pPr>
        <w:spacing w:line="276" w:lineRule="auto"/>
        <w:jc w:val="center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42AEF9F1" wp14:editId="51BD9FCE">
            <wp:extent cx="3249192" cy="1759980"/>
            <wp:effectExtent l="0" t="0" r="0" b="0"/>
            <wp:docPr id="785970983" name="Picture 7859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92" cy="17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5D7FD3">
        <w:rPr>
          <w:noProof/>
        </w:rPr>
        <w:drawing>
          <wp:inline distT="0" distB="0" distL="0" distR="0" wp14:anchorId="6CE04E99" wp14:editId="457628B1">
            <wp:extent cx="1998047" cy="1732970"/>
            <wp:effectExtent l="12700" t="12700" r="8890" b="6985"/>
            <wp:docPr id="822597336" name="Picture 82259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6"/>
                    <a:stretch>
                      <a:fillRect/>
                    </a:stretch>
                  </pic:blipFill>
                  <pic:spPr>
                    <a:xfrm>
                      <a:off x="0" y="0"/>
                      <a:ext cx="2008417" cy="17419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14914" w14:textId="77777777" w:rsidR="002E4886" w:rsidRDefault="002E4886" w:rsidP="00EC77EB">
      <w:pPr>
        <w:spacing w:line="276" w:lineRule="auto"/>
        <w:jc w:val="center"/>
        <w:rPr>
          <w:rFonts w:ascii="Times" w:eastAsia="Times" w:hAnsi="Times" w:cs="Times"/>
        </w:rPr>
      </w:pPr>
    </w:p>
    <w:p w14:paraId="1E13D491" w14:textId="3D32C6EE" w:rsidR="1C1BDDE7" w:rsidRDefault="1ADC4F29" w:rsidP="002E4886">
      <w:pPr>
        <w:spacing w:line="276" w:lineRule="auto"/>
        <w:jc w:val="center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2E17F112" wp14:editId="3C5AD4F4">
            <wp:extent cx="3973191" cy="2027065"/>
            <wp:effectExtent l="12700" t="12700" r="15240" b="17780"/>
            <wp:docPr id="1718167153" name="Picture 171816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7"/>
                    <a:stretch/>
                  </pic:blipFill>
                  <pic:spPr bwMode="auto">
                    <a:xfrm>
                      <a:off x="0" y="0"/>
                      <a:ext cx="3996124" cy="2038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E73">
        <w:rPr>
          <w:noProof/>
        </w:rPr>
        <w:drawing>
          <wp:inline distT="0" distB="0" distL="0" distR="0" wp14:anchorId="5751B864" wp14:editId="60CBA271">
            <wp:extent cx="1764729" cy="2033593"/>
            <wp:effectExtent l="12700" t="12700" r="13335" b="1143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653" cy="20807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EE7EB4" w14:textId="77777777" w:rsidR="008B3EAD" w:rsidRDefault="00FF47E3" w:rsidP="008B3EAD">
      <w:pPr>
        <w:pStyle w:val="Balk1"/>
        <w:widowControl/>
        <w:tabs>
          <w:tab w:val="num" w:pos="432"/>
        </w:tabs>
        <w:spacing w:before="240" w:after="120" w:line="240" w:lineRule="auto"/>
        <w:ind w:left="432" w:hanging="432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Requirements Traceability</w:t>
      </w:r>
    </w:p>
    <w:p w14:paraId="1D5D1B61" w14:textId="78F13F65" w:rsidR="00815CC7" w:rsidRPr="00A62FE3" w:rsidRDefault="00815CC7" w:rsidP="00815CC7">
      <w:pPr>
        <w:pStyle w:val="GvdeMetni"/>
        <w:ind w:left="0"/>
        <w:rPr>
          <w:rFonts w:eastAsia="Times"/>
        </w:rPr>
      </w:pPr>
      <w:r>
        <w:rPr>
          <w:rFonts w:eastAsia="Times"/>
        </w:rPr>
        <w:t xml:space="preserve">Traceability Matrix </w:t>
      </w:r>
      <w:r>
        <w:rPr>
          <w:rFonts w:eastAsia="Times"/>
        </w:rPr>
        <w:t>is attached to this document. Please see section 6.</w:t>
      </w:r>
    </w:p>
    <w:p w14:paraId="5BF97A3C" w14:textId="77777777" w:rsidR="008B3EAD" w:rsidRPr="00232D94" w:rsidRDefault="0023314D" w:rsidP="0023314D">
      <w:pPr>
        <w:pStyle w:val="Balk1"/>
        <w:rPr>
          <w:rFonts w:ascii="Times" w:eastAsia="Times" w:hAnsi="Times" w:cs="Times"/>
        </w:rPr>
      </w:pPr>
      <w:r w:rsidRPr="1287EAD2">
        <w:rPr>
          <w:rFonts w:ascii="Times" w:eastAsia="Times" w:hAnsi="Times" w:cs="Times"/>
        </w:rPr>
        <w:t>Annexes</w:t>
      </w:r>
    </w:p>
    <w:p w14:paraId="1FC39945" w14:textId="4D9DBF72" w:rsidR="008B3EAD" w:rsidRDefault="00A62FE3" w:rsidP="1287EAD2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For the attachments in section 4:</w:t>
      </w:r>
    </w:p>
    <w:p w14:paraId="4D9C214E" w14:textId="1A490B02" w:rsidR="00A62FE3" w:rsidRPr="002129A3" w:rsidRDefault="00A62FE3" w:rsidP="00BD3A41">
      <w:pPr>
        <w:pStyle w:val="ListeParagraf"/>
        <w:numPr>
          <w:ilvl w:val="0"/>
          <w:numId w:val="7"/>
        </w:numPr>
        <w:rPr>
          <w:rFonts w:ascii="Times" w:eastAsia="Times" w:hAnsi="Times" w:cs="Times"/>
        </w:rPr>
      </w:pPr>
      <w:r w:rsidRPr="002129A3">
        <w:rPr>
          <w:rFonts w:ascii="Times" w:eastAsia="Times" w:hAnsi="Times" w:cs="Times"/>
        </w:rPr>
        <w:t xml:space="preserve">Class </w:t>
      </w:r>
      <w:r w:rsidR="00B0718A" w:rsidRPr="002129A3">
        <w:rPr>
          <w:rFonts w:ascii="Times" w:eastAsia="Times" w:hAnsi="Times" w:cs="Times"/>
        </w:rPr>
        <w:t>D</w:t>
      </w:r>
      <w:r w:rsidRPr="002129A3">
        <w:rPr>
          <w:rFonts w:ascii="Times" w:eastAsia="Times" w:hAnsi="Times" w:cs="Times"/>
        </w:rPr>
        <w:t xml:space="preserve">iagram </w:t>
      </w:r>
      <w:r w:rsidR="00094702" w:rsidRPr="002129A3">
        <w:rPr>
          <w:rFonts w:ascii="Times" w:eastAsia="Times" w:hAnsi="Times" w:cs="Times"/>
        </w:rPr>
        <w:t xml:space="preserve">is </w:t>
      </w:r>
      <w:r w:rsidR="00B0718A" w:rsidRPr="002129A3">
        <w:rPr>
          <w:rFonts w:ascii="Times" w:eastAsia="Times" w:hAnsi="Times" w:cs="Times"/>
        </w:rPr>
        <w:t>available under Class Diagram folder</w:t>
      </w:r>
      <w:r w:rsidR="00015A26">
        <w:rPr>
          <w:rFonts w:ascii="Times" w:eastAsia="Times" w:hAnsi="Times" w:cs="Times"/>
        </w:rPr>
        <w:t>,</w:t>
      </w:r>
    </w:p>
    <w:p w14:paraId="4030FBAE" w14:textId="22C799BF" w:rsidR="00B0718A" w:rsidRPr="002129A3" w:rsidRDefault="00B0718A" w:rsidP="00BD3A41">
      <w:pPr>
        <w:pStyle w:val="ListeParagraf"/>
        <w:numPr>
          <w:ilvl w:val="0"/>
          <w:numId w:val="7"/>
        </w:numPr>
        <w:rPr>
          <w:rFonts w:ascii="Times" w:eastAsia="Times" w:hAnsi="Times" w:cs="Times"/>
        </w:rPr>
      </w:pPr>
      <w:r w:rsidRPr="002129A3">
        <w:rPr>
          <w:rFonts w:ascii="Times" w:eastAsia="Times" w:hAnsi="Times" w:cs="Times"/>
        </w:rPr>
        <w:t>ER Diagram is available under ER Diagram folder</w:t>
      </w:r>
      <w:r w:rsidR="00015A26">
        <w:rPr>
          <w:rFonts w:ascii="Times" w:eastAsia="Times" w:hAnsi="Times" w:cs="Times"/>
        </w:rPr>
        <w:t>,</w:t>
      </w:r>
    </w:p>
    <w:p w14:paraId="47FDDE61" w14:textId="6DEED09C" w:rsidR="00B0718A" w:rsidRPr="002129A3" w:rsidRDefault="00B0718A" w:rsidP="00BD3A41">
      <w:pPr>
        <w:pStyle w:val="ListeParagraf"/>
        <w:numPr>
          <w:ilvl w:val="0"/>
          <w:numId w:val="7"/>
        </w:numPr>
        <w:rPr>
          <w:rFonts w:ascii="Times" w:eastAsia="Times" w:hAnsi="Times" w:cs="Times"/>
        </w:rPr>
      </w:pPr>
      <w:r w:rsidRPr="002129A3">
        <w:rPr>
          <w:rFonts w:ascii="Times" w:eastAsia="Times" w:hAnsi="Times" w:cs="Times"/>
        </w:rPr>
        <w:t>Sequence Diagrams are available under Sequence Diagrams folder</w:t>
      </w:r>
      <w:r w:rsidR="00015A26">
        <w:rPr>
          <w:rFonts w:ascii="Times" w:eastAsia="Times" w:hAnsi="Times" w:cs="Times"/>
        </w:rPr>
        <w:t>,</w:t>
      </w:r>
    </w:p>
    <w:p w14:paraId="403FF7C2" w14:textId="10F59F9E" w:rsidR="006571C0" w:rsidRDefault="00B0718A" w:rsidP="00BD3A41">
      <w:pPr>
        <w:pStyle w:val="ListeParagraf"/>
        <w:numPr>
          <w:ilvl w:val="0"/>
          <w:numId w:val="7"/>
        </w:numPr>
        <w:rPr>
          <w:rFonts w:ascii="Times" w:eastAsia="Times" w:hAnsi="Times" w:cs="Times"/>
        </w:rPr>
      </w:pPr>
      <w:r w:rsidRPr="002129A3">
        <w:rPr>
          <w:rFonts w:ascii="Times" w:eastAsia="Times" w:hAnsi="Times" w:cs="Times"/>
        </w:rPr>
        <w:t>State Diagrams are available under State Diagrams folder</w:t>
      </w:r>
      <w:r w:rsidR="00015A26">
        <w:rPr>
          <w:rFonts w:ascii="Times" w:eastAsia="Times" w:hAnsi="Times" w:cs="Times"/>
        </w:rPr>
        <w:t xml:space="preserve"> in GitHub.</w:t>
      </w:r>
    </w:p>
    <w:p w14:paraId="39F918A3" w14:textId="2F170B17" w:rsidR="00815CC7" w:rsidRDefault="00815CC7" w:rsidP="00815CC7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For traceability Matrix in section 5:</w:t>
      </w:r>
    </w:p>
    <w:p w14:paraId="2211480D" w14:textId="37A52DB4" w:rsidR="00815CC7" w:rsidRPr="00815CC7" w:rsidRDefault="00815CC7" w:rsidP="00815CC7">
      <w:pPr>
        <w:pStyle w:val="ListeParagraf"/>
        <w:numPr>
          <w:ilvl w:val="0"/>
          <w:numId w:val="8"/>
        </w:num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Traceability Matrix is available under Traceability Matrix folder</w:t>
      </w:r>
    </w:p>
    <w:sectPr w:rsidR="00815CC7" w:rsidRPr="00815CC7">
      <w:headerReference w:type="default" r:id="rId15"/>
      <w:footerReference w:type="default" r:id="rId16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BCFFE" w14:textId="77777777" w:rsidR="00C31103" w:rsidRDefault="00C31103">
      <w:pPr>
        <w:spacing w:line="240" w:lineRule="auto"/>
      </w:pPr>
      <w:r>
        <w:separator/>
      </w:r>
    </w:p>
  </w:endnote>
  <w:endnote w:type="continuationSeparator" w:id="0">
    <w:p w14:paraId="604388DD" w14:textId="77777777" w:rsidR="00C31103" w:rsidRDefault="00C31103">
      <w:pPr>
        <w:spacing w:line="240" w:lineRule="auto"/>
      </w:pPr>
      <w:r>
        <w:continuationSeparator/>
      </w:r>
    </w:p>
  </w:endnote>
  <w:endnote w:type="continuationNotice" w:id="1">
    <w:p w14:paraId="35A3A191" w14:textId="77777777" w:rsidR="00C31103" w:rsidRDefault="00C311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DB82" w14:textId="77777777" w:rsidR="006F28CF" w:rsidRDefault="006F28CF"/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6F28CF" w14:paraId="7AF3D22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997CC1D" w14:textId="77777777" w:rsidR="006F28CF" w:rsidRDefault="006F28C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72999DB" w14:textId="188BAA0B" w:rsidR="006F28CF" w:rsidRDefault="006F28CF" w:rsidP="00FF47E3">
          <w:pPr>
            <w:jc w:val="center"/>
          </w:pPr>
          <w:r>
            <w:rPr>
              <w:rFonts w:ascii="Symbol" w:eastAsia="Symbol" w:hAnsi="Symbol" w:cs="Symbol"/>
            </w:rPr>
            <w:t>Ó</w:t>
          </w:r>
          <w:r w:rsidR="00293A70">
            <w:t>Copy-Pasters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815CC7">
            <w:rPr>
              <w:noProof/>
            </w:rPr>
            <w:t>2021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C97B169" w14:textId="77777777" w:rsidR="006F28CF" w:rsidRDefault="00FF47E3">
          <w:pPr>
            <w:jc w:val="right"/>
          </w:pPr>
          <w:r>
            <w:t>Page</w:t>
          </w:r>
          <w:r w:rsidR="006F28CF">
            <w:t xml:space="preserve"> </w:t>
          </w:r>
          <w:r w:rsidR="006F28CF">
            <w:rPr>
              <w:rStyle w:val="SayfaNumaras"/>
            </w:rPr>
            <w:fldChar w:fldCharType="begin"/>
          </w:r>
          <w:r w:rsidR="006F28CF">
            <w:rPr>
              <w:rStyle w:val="SayfaNumaras"/>
            </w:rPr>
            <w:instrText xml:space="preserve"> PAGE </w:instrText>
          </w:r>
          <w:r w:rsidR="006F28CF">
            <w:rPr>
              <w:rStyle w:val="SayfaNumaras"/>
            </w:rPr>
            <w:fldChar w:fldCharType="separate"/>
          </w:r>
          <w:r w:rsidR="00D01EB4">
            <w:rPr>
              <w:rStyle w:val="SayfaNumaras"/>
              <w:noProof/>
            </w:rPr>
            <w:t>2</w:t>
          </w:r>
          <w:r w:rsidR="006F28CF">
            <w:rPr>
              <w:rStyle w:val="SayfaNumaras"/>
            </w:rPr>
            <w:fldChar w:fldCharType="end"/>
          </w:r>
        </w:p>
      </w:tc>
    </w:tr>
  </w:tbl>
  <w:p w14:paraId="110FFD37" w14:textId="77777777" w:rsidR="006F28CF" w:rsidRDefault="006F28C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74CD1" w14:textId="77777777" w:rsidR="00C31103" w:rsidRDefault="00C31103">
      <w:pPr>
        <w:spacing w:line="240" w:lineRule="auto"/>
      </w:pPr>
      <w:r>
        <w:separator/>
      </w:r>
    </w:p>
  </w:footnote>
  <w:footnote w:type="continuationSeparator" w:id="0">
    <w:p w14:paraId="5D1D4D34" w14:textId="77777777" w:rsidR="00C31103" w:rsidRDefault="00C31103">
      <w:pPr>
        <w:spacing w:line="240" w:lineRule="auto"/>
      </w:pPr>
      <w:r>
        <w:continuationSeparator/>
      </w:r>
    </w:p>
  </w:footnote>
  <w:footnote w:type="continuationNotice" w:id="1">
    <w:p w14:paraId="350E4742" w14:textId="77777777" w:rsidR="00C31103" w:rsidRDefault="00C3110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F28CF" w14:paraId="50B7E360" w14:textId="77777777">
      <w:tc>
        <w:tcPr>
          <w:tcW w:w="6379" w:type="dxa"/>
        </w:tcPr>
        <w:p w14:paraId="2D0C1DD3" w14:textId="6720A1EF" w:rsidR="006F28CF" w:rsidRDefault="00293A70" w:rsidP="00E60EA8">
          <w:r>
            <w:rPr>
              <w:b/>
            </w:rPr>
            <w:t>Social Interest e-Club</w:t>
          </w:r>
          <w:r w:rsidR="006F28CF">
            <w:rPr>
              <w:b/>
            </w:rPr>
            <w:t xml:space="preserve"> </w:t>
          </w:r>
        </w:p>
      </w:tc>
      <w:tc>
        <w:tcPr>
          <w:tcW w:w="3179" w:type="dxa"/>
        </w:tcPr>
        <w:p w14:paraId="2DE7BCD0" w14:textId="2215D5D6" w:rsidR="006F28CF" w:rsidRDefault="0023314D" w:rsidP="00F5363D">
          <w:pPr>
            <w:tabs>
              <w:tab w:val="left" w:pos="1135"/>
            </w:tabs>
            <w:spacing w:before="40"/>
            <w:ind w:right="68"/>
          </w:pPr>
          <w:r>
            <w:t xml:space="preserve"> Version</w:t>
          </w:r>
          <w:r w:rsidR="006F28CF">
            <w:t xml:space="preserve">: </w:t>
          </w:r>
          <w:r w:rsidR="00293A70">
            <w:t>1.0</w:t>
          </w:r>
        </w:p>
      </w:tc>
    </w:tr>
    <w:tr w:rsidR="006F28CF" w14:paraId="6E12CC8C" w14:textId="77777777">
      <w:tc>
        <w:tcPr>
          <w:tcW w:w="6379" w:type="dxa"/>
        </w:tcPr>
        <w:p w14:paraId="1BBC3F00" w14:textId="77777777" w:rsidR="006F28CF" w:rsidRDefault="006966B1" w:rsidP="0023314D">
          <w:r w:rsidRPr="006966B1">
            <w:t>Software Design Description</w:t>
          </w:r>
        </w:p>
      </w:tc>
      <w:tc>
        <w:tcPr>
          <w:tcW w:w="3179" w:type="dxa"/>
        </w:tcPr>
        <w:p w14:paraId="2B6E40C8" w14:textId="1E9D106C" w:rsidR="006F28CF" w:rsidRDefault="0023314D" w:rsidP="004446FE">
          <w:r>
            <w:t xml:space="preserve"> Date</w:t>
          </w:r>
          <w:r w:rsidR="00B8193B">
            <w:t xml:space="preserve">:  </w:t>
          </w:r>
          <w:r w:rsidR="00293A70">
            <w:t>16/05/2021</w:t>
          </w:r>
        </w:p>
      </w:tc>
    </w:tr>
  </w:tbl>
  <w:p w14:paraId="6B699379" w14:textId="77777777" w:rsidR="006F28CF" w:rsidRDefault="006F28CF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alk1"/>
      <w:lvlText w:val="%1."/>
      <w:legacy w:legacy="1" w:legacySpace="144" w:legacyIndent="0"/>
      <w:lvlJc w:val="left"/>
    </w:lvl>
    <w:lvl w:ilvl="1">
      <w:start w:val="1"/>
      <w:numFmt w:val="decimal"/>
      <w:pStyle w:val="Balk2"/>
      <w:lvlText w:val="%1.%2."/>
      <w:legacy w:legacy="1" w:legacySpace="144" w:legacyIndent="0"/>
      <w:lvlJc w:val="left"/>
    </w:lvl>
    <w:lvl w:ilvl="2">
      <w:start w:val="1"/>
      <w:numFmt w:val="decimal"/>
      <w:pStyle w:val="Balk3"/>
      <w:lvlText w:val="%1.%2.%3."/>
      <w:legacy w:legacy="1" w:legacySpace="144" w:legacyIndent="0"/>
      <w:lvlJc w:val="left"/>
    </w:lvl>
    <w:lvl w:ilvl="3">
      <w:start w:val="1"/>
      <w:numFmt w:val="decimal"/>
      <w:pStyle w:val="Balk4"/>
      <w:lvlText w:val="%1.%2.%3.%4."/>
      <w:legacy w:legacy="1" w:legacySpace="144" w:legacyIndent="0"/>
      <w:lvlJc w:val="left"/>
    </w:lvl>
    <w:lvl w:ilvl="4">
      <w:start w:val="1"/>
      <w:numFmt w:val="decimal"/>
      <w:pStyle w:val="Balk5"/>
      <w:lvlText w:val="%1.%2.%3.%4.%5."/>
      <w:legacy w:legacy="1" w:legacySpace="144" w:legacyIndent="0"/>
      <w:lvlJc w:val="left"/>
    </w:lvl>
    <w:lvl w:ilvl="5">
      <w:start w:val="1"/>
      <w:numFmt w:val="decimal"/>
      <w:pStyle w:val="Balk6"/>
      <w:lvlText w:val="%1.%2.%3.%4.%5.%6."/>
      <w:legacy w:legacy="1" w:legacySpace="144" w:legacyIndent="0"/>
      <w:lvlJc w:val="left"/>
    </w:lvl>
    <w:lvl w:ilvl="6">
      <w:start w:val="1"/>
      <w:numFmt w:val="decimal"/>
      <w:pStyle w:val="Balk7"/>
      <w:lvlText w:val="%1.%2.%3.%4.%5.%6.%7."/>
      <w:legacy w:legacy="1" w:legacySpace="144" w:legacyIndent="0"/>
      <w:lvlJc w:val="left"/>
    </w:lvl>
    <w:lvl w:ilvl="7">
      <w:start w:val="1"/>
      <w:numFmt w:val="decimal"/>
      <w:pStyle w:val="Balk8"/>
      <w:lvlText w:val="%1.%2.%3.%4.%5.%6.%7.%8."/>
      <w:legacy w:legacy="1" w:legacySpace="144" w:legacyIndent="0"/>
      <w:lvlJc w:val="left"/>
    </w:lvl>
    <w:lvl w:ilvl="8">
      <w:start w:val="1"/>
      <w:numFmt w:val="decimal"/>
      <w:pStyle w:val="Balk9"/>
      <w:lvlText w:val="%1.%2.%3.%4.%5.%6.%7.%8.%9."/>
      <w:legacy w:legacy="1" w:legacySpace="144" w:legacyIndent="0"/>
      <w:lvlJc w:val="left"/>
    </w:lvl>
  </w:abstractNum>
  <w:abstractNum w:abstractNumId="1" w15:restartNumberingAfterBreak="0">
    <w:nsid w:val="31B05D05"/>
    <w:multiLevelType w:val="hybridMultilevel"/>
    <w:tmpl w:val="BE1A9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A34"/>
    <w:multiLevelType w:val="multilevel"/>
    <w:tmpl w:val="FFFFFFFF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C6A67A5"/>
    <w:multiLevelType w:val="hybridMultilevel"/>
    <w:tmpl w:val="0A10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F68E6"/>
    <w:multiLevelType w:val="hybridMultilevel"/>
    <w:tmpl w:val="3E1AD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C320C"/>
    <w:multiLevelType w:val="hybridMultilevel"/>
    <w:tmpl w:val="52C4B892"/>
    <w:lvl w:ilvl="0" w:tplc="1A5C992C">
      <w:start w:val="1"/>
      <w:numFmt w:val="bullet"/>
      <w:pStyle w:val="Listing1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D6F4E"/>
    <w:multiLevelType w:val="hybridMultilevel"/>
    <w:tmpl w:val="A6D4C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23B03"/>
    <w:multiLevelType w:val="hybridMultilevel"/>
    <w:tmpl w:val="2EE22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99"/>
    <w:rsid w:val="00001C0E"/>
    <w:rsid w:val="00004B52"/>
    <w:rsid w:val="00004E00"/>
    <w:rsid w:val="0001082B"/>
    <w:rsid w:val="00010854"/>
    <w:rsid w:val="000121AD"/>
    <w:rsid w:val="0001399B"/>
    <w:rsid w:val="00015A26"/>
    <w:rsid w:val="00021001"/>
    <w:rsid w:val="00023906"/>
    <w:rsid w:val="0003056F"/>
    <w:rsid w:val="00031A91"/>
    <w:rsid w:val="00032CD7"/>
    <w:rsid w:val="0003395A"/>
    <w:rsid w:val="000409F9"/>
    <w:rsid w:val="00040A21"/>
    <w:rsid w:val="00041282"/>
    <w:rsid w:val="0004623A"/>
    <w:rsid w:val="0005253E"/>
    <w:rsid w:val="00053365"/>
    <w:rsid w:val="0005504A"/>
    <w:rsid w:val="000555AD"/>
    <w:rsid w:val="00060E83"/>
    <w:rsid w:val="0006105C"/>
    <w:rsid w:val="0006189F"/>
    <w:rsid w:val="00070154"/>
    <w:rsid w:val="00070A8B"/>
    <w:rsid w:val="000739A3"/>
    <w:rsid w:val="00075C16"/>
    <w:rsid w:val="00081F70"/>
    <w:rsid w:val="0008574A"/>
    <w:rsid w:val="000865FE"/>
    <w:rsid w:val="00092F4E"/>
    <w:rsid w:val="0009444B"/>
    <w:rsid w:val="00094702"/>
    <w:rsid w:val="00094A9E"/>
    <w:rsid w:val="000A483D"/>
    <w:rsid w:val="000A635D"/>
    <w:rsid w:val="000B107D"/>
    <w:rsid w:val="000B3583"/>
    <w:rsid w:val="000B6317"/>
    <w:rsid w:val="000B6D09"/>
    <w:rsid w:val="000B7D96"/>
    <w:rsid w:val="000C0787"/>
    <w:rsid w:val="000C1FB2"/>
    <w:rsid w:val="000C3474"/>
    <w:rsid w:val="000C5A6F"/>
    <w:rsid w:val="000C5AD3"/>
    <w:rsid w:val="000C7190"/>
    <w:rsid w:val="000C75A2"/>
    <w:rsid w:val="000D2001"/>
    <w:rsid w:val="000D4AB3"/>
    <w:rsid w:val="000D6921"/>
    <w:rsid w:val="000D7CF7"/>
    <w:rsid w:val="000E2AF9"/>
    <w:rsid w:val="000E2DD3"/>
    <w:rsid w:val="000E6966"/>
    <w:rsid w:val="000F2E0A"/>
    <w:rsid w:val="000F305C"/>
    <w:rsid w:val="000F3E6E"/>
    <w:rsid w:val="000F6B30"/>
    <w:rsid w:val="000F770D"/>
    <w:rsid w:val="00111325"/>
    <w:rsid w:val="00112C78"/>
    <w:rsid w:val="00114C5D"/>
    <w:rsid w:val="00116A13"/>
    <w:rsid w:val="0012244F"/>
    <w:rsid w:val="00126824"/>
    <w:rsid w:val="00131779"/>
    <w:rsid w:val="001343A1"/>
    <w:rsid w:val="00134FD3"/>
    <w:rsid w:val="00136DF9"/>
    <w:rsid w:val="00140FE4"/>
    <w:rsid w:val="001434D8"/>
    <w:rsid w:val="0014495B"/>
    <w:rsid w:val="00150B94"/>
    <w:rsid w:val="00151012"/>
    <w:rsid w:val="00152204"/>
    <w:rsid w:val="00155A05"/>
    <w:rsid w:val="0015686C"/>
    <w:rsid w:val="00160685"/>
    <w:rsid w:val="00162C88"/>
    <w:rsid w:val="00163759"/>
    <w:rsid w:val="001647A9"/>
    <w:rsid w:val="00165655"/>
    <w:rsid w:val="00167330"/>
    <w:rsid w:val="0017109D"/>
    <w:rsid w:val="00177754"/>
    <w:rsid w:val="00177950"/>
    <w:rsid w:val="00180214"/>
    <w:rsid w:val="001807E1"/>
    <w:rsid w:val="00180F34"/>
    <w:rsid w:val="001828B5"/>
    <w:rsid w:val="001935DA"/>
    <w:rsid w:val="0019590E"/>
    <w:rsid w:val="001A1F87"/>
    <w:rsid w:val="001A302E"/>
    <w:rsid w:val="001A304C"/>
    <w:rsid w:val="001A70E3"/>
    <w:rsid w:val="001B050C"/>
    <w:rsid w:val="001B10EA"/>
    <w:rsid w:val="001B1304"/>
    <w:rsid w:val="001B1701"/>
    <w:rsid w:val="001B6CA4"/>
    <w:rsid w:val="001B7577"/>
    <w:rsid w:val="001C03BF"/>
    <w:rsid w:val="001C0F8A"/>
    <w:rsid w:val="001C30E0"/>
    <w:rsid w:val="001C7161"/>
    <w:rsid w:val="001E08C1"/>
    <w:rsid w:val="001E0A2D"/>
    <w:rsid w:val="001E1031"/>
    <w:rsid w:val="001E38D8"/>
    <w:rsid w:val="001E7B56"/>
    <w:rsid w:val="001E7D97"/>
    <w:rsid w:val="001F01E6"/>
    <w:rsid w:val="001F3CAF"/>
    <w:rsid w:val="001F5B8A"/>
    <w:rsid w:val="001F6DAC"/>
    <w:rsid w:val="001FA2BF"/>
    <w:rsid w:val="002008EA"/>
    <w:rsid w:val="00204569"/>
    <w:rsid w:val="00205A82"/>
    <w:rsid w:val="002129A3"/>
    <w:rsid w:val="0021533D"/>
    <w:rsid w:val="00215755"/>
    <w:rsid w:val="00221AAB"/>
    <w:rsid w:val="00222C50"/>
    <w:rsid w:val="0022528E"/>
    <w:rsid w:val="0023159C"/>
    <w:rsid w:val="002316E0"/>
    <w:rsid w:val="0023314D"/>
    <w:rsid w:val="002337CA"/>
    <w:rsid w:val="002341FC"/>
    <w:rsid w:val="00234FD2"/>
    <w:rsid w:val="0023585E"/>
    <w:rsid w:val="00235CC1"/>
    <w:rsid w:val="00236E48"/>
    <w:rsid w:val="00240CBF"/>
    <w:rsid w:val="002431EF"/>
    <w:rsid w:val="00243489"/>
    <w:rsid w:val="0024409B"/>
    <w:rsid w:val="0025513D"/>
    <w:rsid w:val="002551C6"/>
    <w:rsid w:val="00255A5F"/>
    <w:rsid w:val="00256040"/>
    <w:rsid w:val="002567F7"/>
    <w:rsid w:val="00260F2C"/>
    <w:rsid w:val="002655B1"/>
    <w:rsid w:val="0026693A"/>
    <w:rsid w:val="00267DC1"/>
    <w:rsid w:val="002757A7"/>
    <w:rsid w:val="00275E65"/>
    <w:rsid w:val="00276128"/>
    <w:rsid w:val="00276975"/>
    <w:rsid w:val="00276A5D"/>
    <w:rsid w:val="00284F53"/>
    <w:rsid w:val="002860CD"/>
    <w:rsid w:val="00293A70"/>
    <w:rsid w:val="00294CF9"/>
    <w:rsid w:val="00295A59"/>
    <w:rsid w:val="002A18FC"/>
    <w:rsid w:val="002A2906"/>
    <w:rsid w:val="002A4528"/>
    <w:rsid w:val="002A52F4"/>
    <w:rsid w:val="002A58D6"/>
    <w:rsid w:val="002A71D9"/>
    <w:rsid w:val="002A7651"/>
    <w:rsid w:val="002A7C4F"/>
    <w:rsid w:val="002B0A13"/>
    <w:rsid w:val="002B3727"/>
    <w:rsid w:val="002B38F8"/>
    <w:rsid w:val="002B4085"/>
    <w:rsid w:val="002B441D"/>
    <w:rsid w:val="002B5147"/>
    <w:rsid w:val="002B75A2"/>
    <w:rsid w:val="002B7D98"/>
    <w:rsid w:val="002C09AF"/>
    <w:rsid w:val="002C2DC1"/>
    <w:rsid w:val="002C5299"/>
    <w:rsid w:val="002D092B"/>
    <w:rsid w:val="002D0D4B"/>
    <w:rsid w:val="002D18DE"/>
    <w:rsid w:val="002E05B8"/>
    <w:rsid w:val="002E0D05"/>
    <w:rsid w:val="002E255C"/>
    <w:rsid w:val="002E4886"/>
    <w:rsid w:val="002E5F61"/>
    <w:rsid w:val="002F528E"/>
    <w:rsid w:val="002F59F7"/>
    <w:rsid w:val="003036B7"/>
    <w:rsid w:val="00303E8D"/>
    <w:rsid w:val="003077A4"/>
    <w:rsid w:val="00307983"/>
    <w:rsid w:val="003140D3"/>
    <w:rsid w:val="00320057"/>
    <w:rsid w:val="00325B36"/>
    <w:rsid w:val="00325D28"/>
    <w:rsid w:val="0033268A"/>
    <w:rsid w:val="0033280B"/>
    <w:rsid w:val="00332F61"/>
    <w:rsid w:val="003343B3"/>
    <w:rsid w:val="00336208"/>
    <w:rsid w:val="00337C2A"/>
    <w:rsid w:val="00343696"/>
    <w:rsid w:val="00345207"/>
    <w:rsid w:val="0034544E"/>
    <w:rsid w:val="00347FB0"/>
    <w:rsid w:val="00351932"/>
    <w:rsid w:val="00355164"/>
    <w:rsid w:val="00356992"/>
    <w:rsid w:val="003637F1"/>
    <w:rsid w:val="00363BB3"/>
    <w:rsid w:val="0036532D"/>
    <w:rsid w:val="00367523"/>
    <w:rsid w:val="00371216"/>
    <w:rsid w:val="00373535"/>
    <w:rsid w:val="00374F48"/>
    <w:rsid w:val="00375A4A"/>
    <w:rsid w:val="003775C8"/>
    <w:rsid w:val="00381995"/>
    <w:rsid w:val="00383F0D"/>
    <w:rsid w:val="003845CB"/>
    <w:rsid w:val="003902BE"/>
    <w:rsid w:val="00392549"/>
    <w:rsid w:val="00395A4E"/>
    <w:rsid w:val="0039771F"/>
    <w:rsid w:val="003A1A79"/>
    <w:rsid w:val="003A31E0"/>
    <w:rsid w:val="003A4E4E"/>
    <w:rsid w:val="003A5585"/>
    <w:rsid w:val="003B2469"/>
    <w:rsid w:val="003B2D3F"/>
    <w:rsid w:val="003B3830"/>
    <w:rsid w:val="003C2EBE"/>
    <w:rsid w:val="003D46E6"/>
    <w:rsid w:val="003D567C"/>
    <w:rsid w:val="003D67A6"/>
    <w:rsid w:val="003E2308"/>
    <w:rsid w:val="003E8F32"/>
    <w:rsid w:val="003F0B1E"/>
    <w:rsid w:val="003F1605"/>
    <w:rsid w:val="00401991"/>
    <w:rsid w:val="0040327D"/>
    <w:rsid w:val="00406A58"/>
    <w:rsid w:val="00413026"/>
    <w:rsid w:val="004147F1"/>
    <w:rsid w:val="00415D2B"/>
    <w:rsid w:val="00417BDD"/>
    <w:rsid w:val="004306B9"/>
    <w:rsid w:val="00430B79"/>
    <w:rsid w:val="00435D00"/>
    <w:rsid w:val="00437FBE"/>
    <w:rsid w:val="00441BCD"/>
    <w:rsid w:val="004427DA"/>
    <w:rsid w:val="004446FE"/>
    <w:rsid w:val="00445738"/>
    <w:rsid w:val="004466DB"/>
    <w:rsid w:val="00450052"/>
    <w:rsid w:val="00450AA0"/>
    <w:rsid w:val="00450C83"/>
    <w:rsid w:val="004528D3"/>
    <w:rsid w:val="0045381D"/>
    <w:rsid w:val="004573C7"/>
    <w:rsid w:val="0046147E"/>
    <w:rsid w:val="00461D5B"/>
    <w:rsid w:val="00463268"/>
    <w:rsid w:val="00463C73"/>
    <w:rsid w:val="0046570B"/>
    <w:rsid w:val="00466296"/>
    <w:rsid w:val="00472C23"/>
    <w:rsid w:val="00473781"/>
    <w:rsid w:val="0047400C"/>
    <w:rsid w:val="0047421E"/>
    <w:rsid w:val="004774EE"/>
    <w:rsid w:val="00481083"/>
    <w:rsid w:val="00485232"/>
    <w:rsid w:val="00485FC0"/>
    <w:rsid w:val="004920BC"/>
    <w:rsid w:val="0049382A"/>
    <w:rsid w:val="00495B87"/>
    <w:rsid w:val="004960AE"/>
    <w:rsid w:val="0049678C"/>
    <w:rsid w:val="004A1B9E"/>
    <w:rsid w:val="004A6158"/>
    <w:rsid w:val="004B0D55"/>
    <w:rsid w:val="004B7B11"/>
    <w:rsid w:val="004B7CE6"/>
    <w:rsid w:val="004C081C"/>
    <w:rsid w:val="004D3267"/>
    <w:rsid w:val="004D335A"/>
    <w:rsid w:val="004D362F"/>
    <w:rsid w:val="004D59FF"/>
    <w:rsid w:val="004D636A"/>
    <w:rsid w:val="004E0E55"/>
    <w:rsid w:val="004E0FD7"/>
    <w:rsid w:val="004E21D4"/>
    <w:rsid w:val="004E310E"/>
    <w:rsid w:val="004E423C"/>
    <w:rsid w:val="004F21B1"/>
    <w:rsid w:val="004F3513"/>
    <w:rsid w:val="004F3B93"/>
    <w:rsid w:val="004F4947"/>
    <w:rsid w:val="00503551"/>
    <w:rsid w:val="00506475"/>
    <w:rsid w:val="00506BA1"/>
    <w:rsid w:val="00507A55"/>
    <w:rsid w:val="00512687"/>
    <w:rsid w:val="005127C3"/>
    <w:rsid w:val="00514EBB"/>
    <w:rsid w:val="005162C7"/>
    <w:rsid w:val="00521B70"/>
    <w:rsid w:val="00522300"/>
    <w:rsid w:val="00522A52"/>
    <w:rsid w:val="00523151"/>
    <w:rsid w:val="0052347E"/>
    <w:rsid w:val="0052614A"/>
    <w:rsid w:val="005301D6"/>
    <w:rsid w:val="00530635"/>
    <w:rsid w:val="00530D84"/>
    <w:rsid w:val="00531F6F"/>
    <w:rsid w:val="00537EF3"/>
    <w:rsid w:val="005413C4"/>
    <w:rsid w:val="00544645"/>
    <w:rsid w:val="00553299"/>
    <w:rsid w:val="0055581C"/>
    <w:rsid w:val="0056055F"/>
    <w:rsid w:val="005650D9"/>
    <w:rsid w:val="0056618D"/>
    <w:rsid w:val="00570999"/>
    <w:rsid w:val="005715DF"/>
    <w:rsid w:val="0057364C"/>
    <w:rsid w:val="00576E2E"/>
    <w:rsid w:val="005771BF"/>
    <w:rsid w:val="005800A4"/>
    <w:rsid w:val="00582979"/>
    <w:rsid w:val="00582D25"/>
    <w:rsid w:val="005903DD"/>
    <w:rsid w:val="00593774"/>
    <w:rsid w:val="00593FDF"/>
    <w:rsid w:val="005975B9"/>
    <w:rsid w:val="005A1608"/>
    <w:rsid w:val="005B0CF1"/>
    <w:rsid w:val="005B4A1C"/>
    <w:rsid w:val="005C0959"/>
    <w:rsid w:val="005C2E46"/>
    <w:rsid w:val="005C5DAB"/>
    <w:rsid w:val="005C6E93"/>
    <w:rsid w:val="005C7031"/>
    <w:rsid w:val="005D44CA"/>
    <w:rsid w:val="005D6A9E"/>
    <w:rsid w:val="005E50FC"/>
    <w:rsid w:val="005F231E"/>
    <w:rsid w:val="00600AC1"/>
    <w:rsid w:val="006126D0"/>
    <w:rsid w:val="006140E3"/>
    <w:rsid w:val="00615B3F"/>
    <w:rsid w:val="006172B8"/>
    <w:rsid w:val="00621D43"/>
    <w:rsid w:val="0063505B"/>
    <w:rsid w:val="006368E1"/>
    <w:rsid w:val="006370AB"/>
    <w:rsid w:val="0064158C"/>
    <w:rsid w:val="0064219B"/>
    <w:rsid w:val="006511C0"/>
    <w:rsid w:val="00651F5B"/>
    <w:rsid w:val="00653BEE"/>
    <w:rsid w:val="00655DDE"/>
    <w:rsid w:val="00655E94"/>
    <w:rsid w:val="006571C0"/>
    <w:rsid w:val="006608F8"/>
    <w:rsid w:val="00661D63"/>
    <w:rsid w:val="00663583"/>
    <w:rsid w:val="00666BE5"/>
    <w:rsid w:val="006674C5"/>
    <w:rsid w:val="006711FA"/>
    <w:rsid w:val="00671A80"/>
    <w:rsid w:val="00672439"/>
    <w:rsid w:val="00675816"/>
    <w:rsid w:val="00681CBB"/>
    <w:rsid w:val="006850A1"/>
    <w:rsid w:val="00685AA7"/>
    <w:rsid w:val="00685E5E"/>
    <w:rsid w:val="0068619E"/>
    <w:rsid w:val="0068624E"/>
    <w:rsid w:val="00687BB3"/>
    <w:rsid w:val="00691693"/>
    <w:rsid w:val="006920D9"/>
    <w:rsid w:val="006925B0"/>
    <w:rsid w:val="006966B1"/>
    <w:rsid w:val="006A740A"/>
    <w:rsid w:val="006A7DEC"/>
    <w:rsid w:val="006B0ABB"/>
    <w:rsid w:val="006B0D3F"/>
    <w:rsid w:val="006B18D4"/>
    <w:rsid w:val="006B22ED"/>
    <w:rsid w:val="006B27AC"/>
    <w:rsid w:val="006B3197"/>
    <w:rsid w:val="006B3DCA"/>
    <w:rsid w:val="006B66A5"/>
    <w:rsid w:val="006C0455"/>
    <w:rsid w:val="006C0C06"/>
    <w:rsid w:val="006C24C8"/>
    <w:rsid w:val="006C4C30"/>
    <w:rsid w:val="006D0D9B"/>
    <w:rsid w:val="006D11B3"/>
    <w:rsid w:val="006D2FA2"/>
    <w:rsid w:val="006E0162"/>
    <w:rsid w:val="006E097B"/>
    <w:rsid w:val="006E1688"/>
    <w:rsid w:val="006E277F"/>
    <w:rsid w:val="006E486F"/>
    <w:rsid w:val="006E5434"/>
    <w:rsid w:val="006E6293"/>
    <w:rsid w:val="006E64ED"/>
    <w:rsid w:val="006F12AF"/>
    <w:rsid w:val="006F28CF"/>
    <w:rsid w:val="006F6678"/>
    <w:rsid w:val="0070077E"/>
    <w:rsid w:val="0070106B"/>
    <w:rsid w:val="00712133"/>
    <w:rsid w:val="0071242F"/>
    <w:rsid w:val="00715892"/>
    <w:rsid w:val="00715D2D"/>
    <w:rsid w:val="007206E2"/>
    <w:rsid w:val="00722E4F"/>
    <w:rsid w:val="0072630C"/>
    <w:rsid w:val="007264E4"/>
    <w:rsid w:val="00726578"/>
    <w:rsid w:val="00726B7A"/>
    <w:rsid w:val="00727E73"/>
    <w:rsid w:val="00730B41"/>
    <w:rsid w:val="00731ED6"/>
    <w:rsid w:val="00733811"/>
    <w:rsid w:val="007355E3"/>
    <w:rsid w:val="00735746"/>
    <w:rsid w:val="00750D95"/>
    <w:rsid w:val="00751E82"/>
    <w:rsid w:val="007564FC"/>
    <w:rsid w:val="00761E39"/>
    <w:rsid w:val="00762B19"/>
    <w:rsid w:val="0076343D"/>
    <w:rsid w:val="007642F8"/>
    <w:rsid w:val="007654D7"/>
    <w:rsid w:val="0076712A"/>
    <w:rsid w:val="00767BEE"/>
    <w:rsid w:val="00770A7F"/>
    <w:rsid w:val="00770D5C"/>
    <w:rsid w:val="00770D66"/>
    <w:rsid w:val="00771465"/>
    <w:rsid w:val="007735FC"/>
    <w:rsid w:val="007744FC"/>
    <w:rsid w:val="00780196"/>
    <w:rsid w:val="007807B5"/>
    <w:rsid w:val="00792180"/>
    <w:rsid w:val="00792B9E"/>
    <w:rsid w:val="00793E3F"/>
    <w:rsid w:val="00794983"/>
    <w:rsid w:val="007960B3"/>
    <w:rsid w:val="007A1B71"/>
    <w:rsid w:val="007A7CDD"/>
    <w:rsid w:val="007B44AA"/>
    <w:rsid w:val="007B7DB9"/>
    <w:rsid w:val="007C0462"/>
    <w:rsid w:val="007C5A26"/>
    <w:rsid w:val="007C5E09"/>
    <w:rsid w:val="007C663E"/>
    <w:rsid w:val="007D090C"/>
    <w:rsid w:val="007D3A4C"/>
    <w:rsid w:val="007D4A29"/>
    <w:rsid w:val="007E1BA5"/>
    <w:rsid w:val="007E5278"/>
    <w:rsid w:val="007E6944"/>
    <w:rsid w:val="007F6A42"/>
    <w:rsid w:val="007F71BF"/>
    <w:rsid w:val="00801E31"/>
    <w:rsid w:val="00803DC2"/>
    <w:rsid w:val="008055EC"/>
    <w:rsid w:val="0081482F"/>
    <w:rsid w:val="00815CC7"/>
    <w:rsid w:val="00816C1B"/>
    <w:rsid w:val="00821340"/>
    <w:rsid w:val="00823153"/>
    <w:rsid w:val="00824EFF"/>
    <w:rsid w:val="00826CD8"/>
    <w:rsid w:val="00830EBA"/>
    <w:rsid w:val="00831D7A"/>
    <w:rsid w:val="00835E06"/>
    <w:rsid w:val="0083638D"/>
    <w:rsid w:val="008401E4"/>
    <w:rsid w:val="00841642"/>
    <w:rsid w:val="00843E61"/>
    <w:rsid w:val="008528A7"/>
    <w:rsid w:val="008548A1"/>
    <w:rsid w:val="008669EF"/>
    <w:rsid w:val="00873C38"/>
    <w:rsid w:val="0087740A"/>
    <w:rsid w:val="00877CEB"/>
    <w:rsid w:val="00881315"/>
    <w:rsid w:val="00881BC1"/>
    <w:rsid w:val="00893179"/>
    <w:rsid w:val="008A1264"/>
    <w:rsid w:val="008A28F5"/>
    <w:rsid w:val="008A4465"/>
    <w:rsid w:val="008A4EE7"/>
    <w:rsid w:val="008B028D"/>
    <w:rsid w:val="008B29B3"/>
    <w:rsid w:val="008B2A53"/>
    <w:rsid w:val="008B3EAD"/>
    <w:rsid w:val="008B4401"/>
    <w:rsid w:val="008B4A58"/>
    <w:rsid w:val="008B67F7"/>
    <w:rsid w:val="008B6D0C"/>
    <w:rsid w:val="008C03A3"/>
    <w:rsid w:val="008C1663"/>
    <w:rsid w:val="008C5268"/>
    <w:rsid w:val="008C7903"/>
    <w:rsid w:val="008D5448"/>
    <w:rsid w:val="008E02E8"/>
    <w:rsid w:val="008E0977"/>
    <w:rsid w:val="008E38E5"/>
    <w:rsid w:val="008E4AE0"/>
    <w:rsid w:val="008E5EC4"/>
    <w:rsid w:val="008E732D"/>
    <w:rsid w:val="008E7662"/>
    <w:rsid w:val="008F025F"/>
    <w:rsid w:val="008F2CB3"/>
    <w:rsid w:val="008F40E1"/>
    <w:rsid w:val="00902866"/>
    <w:rsid w:val="00903429"/>
    <w:rsid w:val="00910876"/>
    <w:rsid w:val="00911B4D"/>
    <w:rsid w:val="00913309"/>
    <w:rsid w:val="00915168"/>
    <w:rsid w:val="00927DA0"/>
    <w:rsid w:val="0093287C"/>
    <w:rsid w:val="00932EA5"/>
    <w:rsid w:val="009348E1"/>
    <w:rsid w:val="009470FF"/>
    <w:rsid w:val="00947364"/>
    <w:rsid w:val="009475DB"/>
    <w:rsid w:val="00955D4C"/>
    <w:rsid w:val="00957026"/>
    <w:rsid w:val="00966FE8"/>
    <w:rsid w:val="009767F2"/>
    <w:rsid w:val="0098251F"/>
    <w:rsid w:val="00986091"/>
    <w:rsid w:val="00987CFF"/>
    <w:rsid w:val="00991363"/>
    <w:rsid w:val="00992A04"/>
    <w:rsid w:val="0099734E"/>
    <w:rsid w:val="00997604"/>
    <w:rsid w:val="009A4D31"/>
    <w:rsid w:val="009B46EA"/>
    <w:rsid w:val="009B5C19"/>
    <w:rsid w:val="009B7129"/>
    <w:rsid w:val="009C59A2"/>
    <w:rsid w:val="009D1791"/>
    <w:rsid w:val="009D269A"/>
    <w:rsid w:val="009D2AB1"/>
    <w:rsid w:val="009D726F"/>
    <w:rsid w:val="009F1E7B"/>
    <w:rsid w:val="009F2283"/>
    <w:rsid w:val="009F3B1B"/>
    <w:rsid w:val="009F4893"/>
    <w:rsid w:val="00A02401"/>
    <w:rsid w:val="00A062A4"/>
    <w:rsid w:val="00A069F0"/>
    <w:rsid w:val="00A0750C"/>
    <w:rsid w:val="00A0788D"/>
    <w:rsid w:val="00A07FFD"/>
    <w:rsid w:val="00A12CB1"/>
    <w:rsid w:val="00A13FBA"/>
    <w:rsid w:val="00A14F3E"/>
    <w:rsid w:val="00A17F60"/>
    <w:rsid w:val="00A2141E"/>
    <w:rsid w:val="00A249C2"/>
    <w:rsid w:val="00A308D6"/>
    <w:rsid w:val="00A33280"/>
    <w:rsid w:val="00A36936"/>
    <w:rsid w:val="00A37F5F"/>
    <w:rsid w:val="00A37FE0"/>
    <w:rsid w:val="00A40BC7"/>
    <w:rsid w:val="00A43D85"/>
    <w:rsid w:val="00A44C61"/>
    <w:rsid w:val="00A51163"/>
    <w:rsid w:val="00A55313"/>
    <w:rsid w:val="00A601F6"/>
    <w:rsid w:val="00A6095D"/>
    <w:rsid w:val="00A62FE3"/>
    <w:rsid w:val="00A63A70"/>
    <w:rsid w:val="00A65853"/>
    <w:rsid w:val="00A75984"/>
    <w:rsid w:val="00A7BF5B"/>
    <w:rsid w:val="00A80306"/>
    <w:rsid w:val="00A841FB"/>
    <w:rsid w:val="00A85BFA"/>
    <w:rsid w:val="00A955E7"/>
    <w:rsid w:val="00AA076C"/>
    <w:rsid w:val="00AA19FB"/>
    <w:rsid w:val="00AA26F0"/>
    <w:rsid w:val="00AA2EBF"/>
    <w:rsid w:val="00AA5206"/>
    <w:rsid w:val="00AA7986"/>
    <w:rsid w:val="00AB059E"/>
    <w:rsid w:val="00AB205F"/>
    <w:rsid w:val="00AB2446"/>
    <w:rsid w:val="00AB38FA"/>
    <w:rsid w:val="00AB3D8C"/>
    <w:rsid w:val="00AB3F73"/>
    <w:rsid w:val="00AB4742"/>
    <w:rsid w:val="00AB4C95"/>
    <w:rsid w:val="00AC4143"/>
    <w:rsid w:val="00AC53B6"/>
    <w:rsid w:val="00AC5E14"/>
    <w:rsid w:val="00AD0E6B"/>
    <w:rsid w:val="00AD1547"/>
    <w:rsid w:val="00AD312D"/>
    <w:rsid w:val="00AD346E"/>
    <w:rsid w:val="00AD588E"/>
    <w:rsid w:val="00AE0C2C"/>
    <w:rsid w:val="00AE1139"/>
    <w:rsid w:val="00AE2F1D"/>
    <w:rsid w:val="00AE4979"/>
    <w:rsid w:val="00AE5DBF"/>
    <w:rsid w:val="00AF12B8"/>
    <w:rsid w:val="00B04009"/>
    <w:rsid w:val="00B0718A"/>
    <w:rsid w:val="00B2202A"/>
    <w:rsid w:val="00B242A4"/>
    <w:rsid w:val="00B26384"/>
    <w:rsid w:val="00B30CD0"/>
    <w:rsid w:val="00B3265B"/>
    <w:rsid w:val="00B34B2D"/>
    <w:rsid w:val="00B40645"/>
    <w:rsid w:val="00B45188"/>
    <w:rsid w:val="00B457D3"/>
    <w:rsid w:val="00B5079F"/>
    <w:rsid w:val="00B5118E"/>
    <w:rsid w:val="00B5208C"/>
    <w:rsid w:val="00B52CCF"/>
    <w:rsid w:val="00B62B30"/>
    <w:rsid w:val="00B63FD0"/>
    <w:rsid w:val="00B65B00"/>
    <w:rsid w:val="00B7227C"/>
    <w:rsid w:val="00B76566"/>
    <w:rsid w:val="00B775C3"/>
    <w:rsid w:val="00B8193B"/>
    <w:rsid w:val="00B831DD"/>
    <w:rsid w:val="00B844B9"/>
    <w:rsid w:val="00B84861"/>
    <w:rsid w:val="00B86752"/>
    <w:rsid w:val="00B9122D"/>
    <w:rsid w:val="00B94185"/>
    <w:rsid w:val="00B95B71"/>
    <w:rsid w:val="00BA1B5E"/>
    <w:rsid w:val="00BA1EBB"/>
    <w:rsid w:val="00BA3444"/>
    <w:rsid w:val="00BA7B5E"/>
    <w:rsid w:val="00BB0544"/>
    <w:rsid w:val="00BB1E07"/>
    <w:rsid w:val="00BB2474"/>
    <w:rsid w:val="00BB2714"/>
    <w:rsid w:val="00BB385E"/>
    <w:rsid w:val="00BB3F89"/>
    <w:rsid w:val="00BB68CC"/>
    <w:rsid w:val="00BB787C"/>
    <w:rsid w:val="00BB793B"/>
    <w:rsid w:val="00BC10A1"/>
    <w:rsid w:val="00BC2423"/>
    <w:rsid w:val="00BC2B15"/>
    <w:rsid w:val="00BC2BA7"/>
    <w:rsid w:val="00BC4941"/>
    <w:rsid w:val="00BD1D83"/>
    <w:rsid w:val="00BD3A41"/>
    <w:rsid w:val="00BD6722"/>
    <w:rsid w:val="00BE72F3"/>
    <w:rsid w:val="00BE7DF7"/>
    <w:rsid w:val="00BF0204"/>
    <w:rsid w:val="00BF04CF"/>
    <w:rsid w:val="00BF34C5"/>
    <w:rsid w:val="00BF5B23"/>
    <w:rsid w:val="00BF5DC2"/>
    <w:rsid w:val="00BF690E"/>
    <w:rsid w:val="00BF729F"/>
    <w:rsid w:val="00C07A4A"/>
    <w:rsid w:val="00C100F1"/>
    <w:rsid w:val="00C1126C"/>
    <w:rsid w:val="00C113F1"/>
    <w:rsid w:val="00C16E56"/>
    <w:rsid w:val="00C171E4"/>
    <w:rsid w:val="00C17843"/>
    <w:rsid w:val="00C2065E"/>
    <w:rsid w:val="00C238D3"/>
    <w:rsid w:val="00C31103"/>
    <w:rsid w:val="00C41CB3"/>
    <w:rsid w:val="00C430AA"/>
    <w:rsid w:val="00C4418F"/>
    <w:rsid w:val="00C448ED"/>
    <w:rsid w:val="00C50CC3"/>
    <w:rsid w:val="00C521B4"/>
    <w:rsid w:val="00C52D59"/>
    <w:rsid w:val="00C550FC"/>
    <w:rsid w:val="00C55149"/>
    <w:rsid w:val="00C622A2"/>
    <w:rsid w:val="00C62865"/>
    <w:rsid w:val="00C6387B"/>
    <w:rsid w:val="00C64533"/>
    <w:rsid w:val="00C65FDD"/>
    <w:rsid w:val="00C7534B"/>
    <w:rsid w:val="00C75C86"/>
    <w:rsid w:val="00C779E6"/>
    <w:rsid w:val="00C81353"/>
    <w:rsid w:val="00C82199"/>
    <w:rsid w:val="00C858DA"/>
    <w:rsid w:val="00C85F8E"/>
    <w:rsid w:val="00C876BB"/>
    <w:rsid w:val="00C87ED1"/>
    <w:rsid w:val="00C909EE"/>
    <w:rsid w:val="00C90C3C"/>
    <w:rsid w:val="00C93079"/>
    <w:rsid w:val="00C9732A"/>
    <w:rsid w:val="00C976ED"/>
    <w:rsid w:val="00CA0A57"/>
    <w:rsid w:val="00CA3CF9"/>
    <w:rsid w:val="00CA5312"/>
    <w:rsid w:val="00CA5D20"/>
    <w:rsid w:val="00CA635F"/>
    <w:rsid w:val="00CA6366"/>
    <w:rsid w:val="00CA70BD"/>
    <w:rsid w:val="00CB25D4"/>
    <w:rsid w:val="00CB558F"/>
    <w:rsid w:val="00CB5ABA"/>
    <w:rsid w:val="00CC0667"/>
    <w:rsid w:val="00CC1477"/>
    <w:rsid w:val="00CC247F"/>
    <w:rsid w:val="00CC5D04"/>
    <w:rsid w:val="00CC62C6"/>
    <w:rsid w:val="00CC6D07"/>
    <w:rsid w:val="00CC73FB"/>
    <w:rsid w:val="00CC7918"/>
    <w:rsid w:val="00CC797A"/>
    <w:rsid w:val="00CD0EB6"/>
    <w:rsid w:val="00CD2A44"/>
    <w:rsid w:val="00CD509A"/>
    <w:rsid w:val="00CD60EF"/>
    <w:rsid w:val="00CD6D1B"/>
    <w:rsid w:val="00CE437A"/>
    <w:rsid w:val="00CE4B7F"/>
    <w:rsid w:val="00CF1B60"/>
    <w:rsid w:val="00CF3ABF"/>
    <w:rsid w:val="00CF3F76"/>
    <w:rsid w:val="00D01EB4"/>
    <w:rsid w:val="00D04C92"/>
    <w:rsid w:val="00D070ED"/>
    <w:rsid w:val="00D072A5"/>
    <w:rsid w:val="00D1130E"/>
    <w:rsid w:val="00D1308A"/>
    <w:rsid w:val="00D2041B"/>
    <w:rsid w:val="00D23D8E"/>
    <w:rsid w:val="00D261B7"/>
    <w:rsid w:val="00D26630"/>
    <w:rsid w:val="00D27068"/>
    <w:rsid w:val="00D2799F"/>
    <w:rsid w:val="00D32214"/>
    <w:rsid w:val="00D3264C"/>
    <w:rsid w:val="00D34A06"/>
    <w:rsid w:val="00D40208"/>
    <w:rsid w:val="00D40514"/>
    <w:rsid w:val="00D40A51"/>
    <w:rsid w:val="00D412E1"/>
    <w:rsid w:val="00D41396"/>
    <w:rsid w:val="00D4416F"/>
    <w:rsid w:val="00D459C6"/>
    <w:rsid w:val="00D47644"/>
    <w:rsid w:val="00D503F2"/>
    <w:rsid w:val="00D522A6"/>
    <w:rsid w:val="00D525F4"/>
    <w:rsid w:val="00D52DA1"/>
    <w:rsid w:val="00D52F3E"/>
    <w:rsid w:val="00D53A09"/>
    <w:rsid w:val="00D56AA0"/>
    <w:rsid w:val="00D618F0"/>
    <w:rsid w:val="00D61AB3"/>
    <w:rsid w:val="00D62B18"/>
    <w:rsid w:val="00D66AAE"/>
    <w:rsid w:val="00D67E65"/>
    <w:rsid w:val="00D70402"/>
    <w:rsid w:val="00D76439"/>
    <w:rsid w:val="00D76655"/>
    <w:rsid w:val="00D766B7"/>
    <w:rsid w:val="00D84F7A"/>
    <w:rsid w:val="00D86E24"/>
    <w:rsid w:val="00D86EBA"/>
    <w:rsid w:val="00D90F46"/>
    <w:rsid w:val="00D93FC2"/>
    <w:rsid w:val="00D9427A"/>
    <w:rsid w:val="00DA02D8"/>
    <w:rsid w:val="00DA17DB"/>
    <w:rsid w:val="00DA5C4B"/>
    <w:rsid w:val="00DA7451"/>
    <w:rsid w:val="00DB22DE"/>
    <w:rsid w:val="00DB403B"/>
    <w:rsid w:val="00DC04EA"/>
    <w:rsid w:val="00DC072D"/>
    <w:rsid w:val="00DC2AE5"/>
    <w:rsid w:val="00DC3098"/>
    <w:rsid w:val="00DC46F1"/>
    <w:rsid w:val="00DD097F"/>
    <w:rsid w:val="00DD37EC"/>
    <w:rsid w:val="00DD6707"/>
    <w:rsid w:val="00DD780B"/>
    <w:rsid w:val="00DE0DFF"/>
    <w:rsid w:val="00DE34EE"/>
    <w:rsid w:val="00DE35D8"/>
    <w:rsid w:val="00DE413C"/>
    <w:rsid w:val="00DE6132"/>
    <w:rsid w:val="00DF6E1F"/>
    <w:rsid w:val="00E00FE4"/>
    <w:rsid w:val="00E025EC"/>
    <w:rsid w:val="00E02734"/>
    <w:rsid w:val="00E04CA8"/>
    <w:rsid w:val="00E057BD"/>
    <w:rsid w:val="00E06675"/>
    <w:rsid w:val="00E121C1"/>
    <w:rsid w:val="00E126DE"/>
    <w:rsid w:val="00E13C62"/>
    <w:rsid w:val="00E15E8B"/>
    <w:rsid w:val="00E15EA6"/>
    <w:rsid w:val="00E23913"/>
    <w:rsid w:val="00E2515F"/>
    <w:rsid w:val="00E340E6"/>
    <w:rsid w:val="00E3696E"/>
    <w:rsid w:val="00E417A9"/>
    <w:rsid w:val="00E4192C"/>
    <w:rsid w:val="00E4675E"/>
    <w:rsid w:val="00E5287A"/>
    <w:rsid w:val="00E54835"/>
    <w:rsid w:val="00E60EA8"/>
    <w:rsid w:val="00E61F96"/>
    <w:rsid w:val="00E639C1"/>
    <w:rsid w:val="00E647AC"/>
    <w:rsid w:val="00E6483C"/>
    <w:rsid w:val="00E66066"/>
    <w:rsid w:val="00E66BFE"/>
    <w:rsid w:val="00E764EA"/>
    <w:rsid w:val="00E800F1"/>
    <w:rsid w:val="00E81B4E"/>
    <w:rsid w:val="00E8403B"/>
    <w:rsid w:val="00E852F0"/>
    <w:rsid w:val="00EA0EFA"/>
    <w:rsid w:val="00EA1981"/>
    <w:rsid w:val="00EA21FC"/>
    <w:rsid w:val="00EA2501"/>
    <w:rsid w:val="00EA3545"/>
    <w:rsid w:val="00EA4D62"/>
    <w:rsid w:val="00EB0445"/>
    <w:rsid w:val="00EB2F16"/>
    <w:rsid w:val="00EB3E51"/>
    <w:rsid w:val="00EB427C"/>
    <w:rsid w:val="00EB5D43"/>
    <w:rsid w:val="00EC2ACD"/>
    <w:rsid w:val="00EC3167"/>
    <w:rsid w:val="00EC656B"/>
    <w:rsid w:val="00EC77EB"/>
    <w:rsid w:val="00ED0A40"/>
    <w:rsid w:val="00ED4000"/>
    <w:rsid w:val="00ED4B55"/>
    <w:rsid w:val="00ED7632"/>
    <w:rsid w:val="00ED790F"/>
    <w:rsid w:val="00EE12C0"/>
    <w:rsid w:val="00EE2694"/>
    <w:rsid w:val="00EE2B4B"/>
    <w:rsid w:val="00EE39FC"/>
    <w:rsid w:val="00EE3FFA"/>
    <w:rsid w:val="00EE460F"/>
    <w:rsid w:val="00EE49BF"/>
    <w:rsid w:val="00EF159A"/>
    <w:rsid w:val="00EF2434"/>
    <w:rsid w:val="00EF3DD3"/>
    <w:rsid w:val="00F014E0"/>
    <w:rsid w:val="00F03B55"/>
    <w:rsid w:val="00F045A2"/>
    <w:rsid w:val="00F05591"/>
    <w:rsid w:val="00F10C5D"/>
    <w:rsid w:val="00F12270"/>
    <w:rsid w:val="00F15213"/>
    <w:rsid w:val="00F244E0"/>
    <w:rsid w:val="00F26D53"/>
    <w:rsid w:val="00F26F15"/>
    <w:rsid w:val="00F31984"/>
    <w:rsid w:val="00F32789"/>
    <w:rsid w:val="00F37075"/>
    <w:rsid w:val="00F42F7B"/>
    <w:rsid w:val="00F44A5D"/>
    <w:rsid w:val="00F4602C"/>
    <w:rsid w:val="00F46C03"/>
    <w:rsid w:val="00F501E7"/>
    <w:rsid w:val="00F51F91"/>
    <w:rsid w:val="00F5363D"/>
    <w:rsid w:val="00F5539D"/>
    <w:rsid w:val="00F572FF"/>
    <w:rsid w:val="00F60217"/>
    <w:rsid w:val="00F6347E"/>
    <w:rsid w:val="00F6796D"/>
    <w:rsid w:val="00F763E7"/>
    <w:rsid w:val="00F961B1"/>
    <w:rsid w:val="00FA6F54"/>
    <w:rsid w:val="00FB0F10"/>
    <w:rsid w:val="00FB1318"/>
    <w:rsid w:val="00FB196B"/>
    <w:rsid w:val="00FC6085"/>
    <w:rsid w:val="00FD2332"/>
    <w:rsid w:val="00FD2CB3"/>
    <w:rsid w:val="00FD4181"/>
    <w:rsid w:val="00FD43AE"/>
    <w:rsid w:val="00FE0BA8"/>
    <w:rsid w:val="00FE1C78"/>
    <w:rsid w:val="00FE203E"/>
    <w:rsid w:val="00FE225A"/>
    <w:rsid w:val="00FE4038"/>
    <w:rsid w:val="00FE63C3"/>
    <w:rsid w:val="00FF1675"/>
    <w:rsid w:val="00FF47E3"/>
    <w:rsid w:val="0143D5B0"/>
    <w:rsid w:val="01A05C7E"/>
    <w:rsid w:val="01B5C6BF"/>
    <w:rsid w:val="0234EF75"/>
    <w:rsid w:val="0279CB28"/>
    <w:rsid w:val="02B3A8D7"/>
    <w:rsid w:val="0398659F"/>
    <w:rsid w:val="03BDDB3D"/>
    <w:rsid w:val="04144907"/>
    <w:rsid w:val="047218D1"/>
    <w:rsid w:val="04E25D22"/>
    <w:rsid w:val="04EE9D01"/>
    <w:rsid w:val="04F0674B"/>
    <w:rsid w:val="05765664"/>
    <w:rsid w:val="0595CB48"/>
    <w:rsid w:val="059A05F4"/>
    <w:rsid w:val="05C1620B"/>
    <w:rsid w:val="05D86470"/>
    <w:rsid w:val="05E1608F"/>
    <w:rsid w:val="061284A4"/>
    <w:rsid w:val="06235DE2"/>
    <w:rsid w:val="0651E017"/>
    <w:rsid w:val="06FC3973"/>
    <w:rsid w:val="072D3E48"/>
    <w:rsid w:val="0752B661"/>
    <w:rsid w:val="092A9D9A"/>
    <w:rsid w:val="09926ED0"/>
    <w:rsid w:val="0AD9C949"/>
    <w:rsid w:val="0B04EBC7"/>
    <w:rsid w:val="0B405655"/>
    <w:rsid w:val="0B79E536"/>
    <w:rsid w:val="0B80EB72"/>
    <w:rsid w:val="0CC9B772"/>
    <w:rsid w:val="0CDA9912"/>
    <w:rsid w:val="0D3CE9DE"/>
    <w:rsid w:val="0E53ECD7"/>
    <w:rsid w:val="0E67140F"/>
    <w:rsid w:val="0EB31C2B"/>
    <w:rsid w:val="0EF1C688"/>
    <w:rsid w:val="0F9607E9"/>
    <w:rsid w:val="0FF4136E"/>
    <w:rsid w:val="101E5014"/>
    <w:rsid w:val="105F6B34"/>
    <w:rsid w:val="106F4BCF"/>
    <w:rsid w:val="10765B02"/>
    <w:rsid w:val="10D22413"/>
    <w:rsid w:val="10E1387E"/>
    <w:rsid w:val="10FE39E5"/>
    <w:rsid w:val="11916A5F"/>
    <w:rsid w:val="11D11D1F"/>
    <w:rsid w:val="1287EAD2"/>
    <w:rsid w:val="129819DE"/>
    <w:rsid w:val="135885E2"/>
    <w:rsid w:val="135E5783"/>
    <w:rsid w:val="13B0BCCD"/>
    <w:rsid w:val="13E76280"/>
    <w:rsid w:val="141C7B50"/>
    <w:rsid w:val="14E12ABD"/>
    <w:rsid w:val="15F773B7"/>
    <w:rsid w:val="1621D0D5"/>
    <w:rsid w:val="1629AAD0"/>
    <w:rsid w:val="165B2F52"/>
    <w:rsid w:val="16BA5062"/>
    <w:rsid w:val="1839AEFC"/>
    <w:rsid w:val="18765AEE"/>
    <w:rsid w:val="18863670"/>
    <w:rsid w:val="18F573C4"/>
    <w:rsid w:val="198FCB0F"/>
    <w:rsid w:val="19996EF2"/>
    <w:rsid w:val="19B6DAB2"/>
    <w:rsid w:val="1A976F7B"/>
    <w:rsid w:val="1AAB3C43"/>
    <w:rsid w:val="1ADC4F29"/>
    <w:rsid w:val="1B98354A"/>
    <w:rsid w:val="1BBAFD0F"/>
    <w:rsid w:val="1BFFA487"/>
    <w:rsid w:val="1C1BDDE7"/>
    <w:rsid w:val="1C730FE9"/>
    <w:rsid w:val="1C7F2557"/>
    <w:rsid w:val="1CC7B17F"/>
    <w:rsid w:val="1CE864D4"/>
    <w:rsid w:val="1DBA883C"/>
    <w:rsid w:val="1DC37700"/>
    <w:rsid w:val="1DE1C981"/>
    <w:rsid w:val="1E1B5159"/>
    <w:rsid w:val="1E7DCB4F"/>
    <w:rsid w:val="1EF0C6D9"/>
    <w:rsid w:val="1EFC66EF"/>
    <w:rsid w:val="1F062173"/>
    <w:rsid w:val="1F61C72C"/>
    <w:rsid w:val="1FB6580F"/>
    <w:rsid w:val="1FCAE1AD"/>
    <w:rsid w:val="1FE61684"/>
    <w:rsid w:val="208381B7"/>
    <w:rsid w:val="2180D06F"/>
    <w:rsid w:val="2192E69F"/>
    <w:rsid w:val="2241BBCE"/>
    <w:rsid w:val="227D912C"/>
    <w:rsid w:val="232012C2"/>
    <w:rsid w:val="23D46023"/>
    <w:rsid w:val="23EA54BA"/>
    <w:rsid w:val="24A58F0F"/>
    <w:rsid w:val="24C854CF"/>
    <w:rsid w:val="254C2357"/>
    <w:rsid w:val="2564733D"/>
    <w:rsid w:val="256586C0"/>
    <w:rsid w:val="258CBDE9"/>
    <w:rsid w:val="25FCA268"/>
    <w:rsid w:val="267AA7AC"/>
    <w:rsid w:val="279A555C"/>
    <w:rsid w:val="2857FF10"/>
    <w:rsid w:val="28BEA63E"/>
    <w:rsid w:val="28D74494"/>
    <w:rsid w:val="28E9D102"/>
    <w:rsid w:val="2AA7D713"/>
    <w:rsid w:val="2B2391C4"/>
    <w:rsid w:val="2BB60F94"/>
    <w:rsid w:val="2BF6FC14"/>
    <w:rsid w:val="2C1136EF"/>
    <w:rsid w:val="2D3AD1C4"/>
    <w:rsid w:val="2D60EC74"/>
    <w:rsid w:val="2D67823F"/>
    <w:rsid w:val="2DD7F439"/>
    <w:rsid w:val="2E0E2E59"/>
    <w:rsid w:val="2E0FF138"/>
    <w:rsid w:val="2E6A059F"/>
    <w:rsid w:val="2E7FB394"/>
    <w:rsid w:val="2E8280AA"/>
    <w:rsid w:val="2E99E672"/>
    <w:rsid w:val="2EBB1C60"/>
    <w:rsid w:val="2EC98190"/>
    <w:rsid w:val="2EDFC2CB"/>
    <w:rsid w:val="2EFD780D"/>
    <w:rsid w:val="2F24E8ED"/>
    <w:rsid w:val="302F1571"/>
    <w:rsid w:val="303A2D7C"/>
    <w:rsid w:val="304374AC"/>
    <w:rsid w:val="307692E0"/>
    <w:rsid w:val="31D31DEE"/>
    <w:rsid w:val="32A73107"/>
    <w:rsid w:val="32E3E526"/>
    <w:rsid w:val="32F0407A"/>
    <w:rsid w:val="3321B564"/>
    <w:rsid w:val="332EEC11"/>
    <w:rsid w:val="33694036"/>
    <w:rsid w:val="338CBE93"/>
    <w:rsid w:val="33D7C2F2"/>
    <w:rsid w:val="33E14B52"/>
    <w:rsid w:val="34879A2B"/>
    <w:rsid w:val="34A73F7F"/>
    <w:rsid w:val="34EDFE3B"/>
    <w:rsid w:val="35D1819A"/>
    <w:rsid w:val="35F1A70E"/>
    <w:rsid w:val="369F48C1"/>
    <w:rsid w:val="36BED0AA"/>
    <w:rsid w:val="36C53F9B"/>
    <w:rsid w:val="36F1CEBE"/>
    <w:rsid w:val="371271BF"/>
    <w:rsid w:val="37848E69"/>
    <w:rsid w:val="37F53701"/>
    <w:rsid w:val="38D1A109"/>
    <w:rsid w:val="38DB8A48"/>
    <w:rsid w:val="394E1956"/>
    <w:rsid w:val="39500ADA"/>
    <w:rsid w:val="39CC81EF"/>
    <w:rsid w:val="39D8975D"/>
    <w:rsid w:val="3A17F07B"/>
    <w:rsid w:val="3A399AF5"/>
    <w:rsid w:val="3B700B30"/>
    <w:rsid w:val="3BCF6B38"/>
    <w:rsid w:val="3BD2C054"/>
    <w:rsid w:val="3C21DAF6"/>
    <w:rsid w:val="3C63DE0F"/>
    <w:rsid w:val="3C70A223"/>
    <w:rsid w:val="3CA1EEA9"/>
    <w:rsid w:val="3CFACCD7"/>
    <w:rsid w:val="3D285638"/>
    <w:rsid w:val="3DE050B0"/>
    <w:rsid w:val="3E5D7FD3"/>
    <w:rsid w:val="3EFDCA9D"/>
    <w:rsid w:val="3FAAED96"/>
    <w:rsid w:val="40A11A85"/>
    <w:rsid w:val="40B58F57"/>
    <w:rsid w:val="40CD14E9"/>
    <w:rsid w:val="40ED42EE"/>
    <w:rsid w:val="410C4D73"/>
    <w:rsid w:val="41BBE0EA"/>
    <w:rsid w:val="42FA22C8"/>
    <w:rsid w:val="4322A445"/>
    <w:rsid w:val="43F0345A"/>
    <w:rsid w:val="44089B75"/>
    <w:rsid w:val="45330711"/>
    <w:rsid w:val="4571CEC9"/>
    <w:rsid w:val="4574ED73"/>
    <w:rsid w:val="4621C7BA"/>
    <w:rsid w:val="463B4595"/>
    <w:rsid w:val="47989B31"/>
    <w:rsid w:val="479ED99D"/>
    <w:rsid w:val="4858F221"/>
    <w:rsid w:val="493AF57C"/>
    <w:rsid w:val="49F5762B"/>
    <w:rsid w:val="4A50CE70"/>
    <w:rsid w:val="4A57B215"/>
    <w:rsid w:val="4AD98157"/>
    <w:rsid w:val="4BA16B5A"/>
    <w:rsid w:val="4BB6C141"/>
    <w:rsid w:val="4BC24167"/>
    <w:rsid w:val="4C40C384"/>
    <w:rsid w:val="4C442D8A"/>
    <w:rsid w:val="4D3AC5E5"/>
    <w:rsid w:val="4D6E6D9E"/>
    <w:rsid w:val="4DC5F989"/>
    <w:rsid w:val="4E028C96"/>
    <w:rsid w:val="4E3C8C96"/>
    <w:rsid w:val="4ECBE9F6"/>
    <w:rsid w:val="4F2359C5"/>
    <w:rsid w:val="4F998F0D"/>
    <w:rsid w:val="4FA82157"/>
    <w:rsid w:val="505804A3"/>
    <w:rsid w:val="5092DA21"/>
    <w:rsid w:val="50F4FE79"/>
    <w:rsid w:val="5109CE1A"/>
    <w:rsid w:val="51791CEB"/>
    <w:rsid w:val="517B9942"/>
    <w:rsid w:val="519B42FF"/>
    <w:rsid w:val="525FF70E"/>
    <w:rsid w:val="529C7BDF"/>
    <w:rsid w:val="52E3E1A6"/>
    <w:rsid w:val="53925016"/>
    <w:rsid w:val="53DE5832"/>
    <w:rsid w:val="5465EFEA"/>
    <w:rsid w:val="54AB50E0"/>
    <w:rsid w:val="54C7B64B"/>
    <w:rsid w:val="5615CAD5"/>
    <w:rsid w:val="57168814"/>
    <w:rsid w:val="572237CB"/>
    <w:rsid w:val="5724792C"/>
    <w:rsid w:val="57D4C205"/>
    <w:rsid w:val="57EDDCD2"/>
    <w:rsid w:val="580B93D5"/>
    <w:rsid w:val="58543AC9"/>
    <w:rsid w:val="58A491B5"/>
    <w:rsid w:val="59409566"/>
    <w:rsid w:val="59B6DD4F"/>
    <w:rsid w:val="59E7BA32"/>
    <w:rsid w:val="5A2B1CFE"/>
    <w:rsid w:val="5A9AB7FD"/>
    <w:rsid w:val="5A9FBB2D"/>
    <w:rsid w:val="5AE39B1B"/>
    <w:rsid w:val="5B768074"/>
    <w:rsid w:val="5B7B6363"/>
    <w:rsid w:val="5C531138"/>
    <w:rsid w:val="5CC5557E"/>
    <w:rsid w:val="5CC5CF11"/>
    <w:rsid w:val="5D33CBC7"/>
    <w:rsid w:val="5DC542CF"/>
    <w:rsid w:val="5DCA1A02"/>
    <w:rsid w:val="5E2938D6"/>
    <w:rsid w:val="5F5A7A2A"/>
    <w:rsid w:val="5F83DD6C"/>
    <w:rsid w:val="5FDE4354"/>
    <w:rsid w:val="60251AFB"/>
    <w:rsid w:val="6063273B"/>
    <w:rsid w:val="6097F696"/>
    <w:rsid w:val="61356E5A"/>
    <w:rsid w:val="613B0E82"/>
    <w:rsid w:val="614C71B9"/>
    <w:rsid w:val="61B550B7"/>
    <w:rsid w:val="62431D84"/>
    <w:rsid w:val="6291745D"/>
    <w:rsid w:val="62BCC18B"/>
    <w:rsid w:val="638E8FEE"/>
    <w:rsid w:val="63988FC0"/>
    <w:rsid w:val="63E21B8B"/>
    <w:rsid w:val="63F30D59"/>
    <w:rsid w:val="63FE336B"/>
    <w:rsid w:val="649B6262"/>
    <w:rsid w:val="64B93C3A"/>
    <w:rsid w:val="662DC1DE"/>
    <w:rsid w:val="66B171A4"/>
    <w:rsid w:val="67A658F8"/>
    <w:rsid w:val="67D62B90"/>
    <w:rsid w:val="67F3B191"/>
    <w:rsid w:val="69494D96"/>
    <w:rsid w:val="698A3B62"/>
    <w:rsid w:val="69E6C31A"/>
    <w:rsid w:val="6A0676E0"/>
    <w:rsid w:val="6AD22CBC"/>
    <w:rsid w:val="6BA57D24"/>
    <w:rsid w:val="6C09CDCC"/>
    <w:rsid w:val="6C7B1863"/>
    <w:rsid w:val="6C92D233"/>
    <w:rsid w:val="6DD852ED"/>
    <w:rsid w:val="6DF2D09F"/>
    <w:rsid w:val="6EAF6A1B"/>
    <w:rsid w:val="6F3E6F23"/>
    <w:rsid w:val="6F73F8CB"/>
    <w:rsid w:val="701675BB"/>
    <w:rsid w:val="7069E3C4"/>
    <w:rsid w:val="70A0C421"/>
    <w:rsid w:val="70B8867A"/>
    <w:rsid w:val="72360862"/>
    <w:rsid w:val="7272A114"/>
    <w:rsid w:val="729FE607"/>
    <w:rsid w:val="72D441B1"/>
    <w:rsid w:val="7355AE68"/>
    <w:rsid w:val="737C817A"/>
    <w:rsid w:val="7394DDD7"/>
    <w:rsid w:val="73BCC71A"/>
    <w:rsid w:val="73C8E8D4"/>
    <w:rsid w:val="7414D218"/>
    <w:rsid w:val="74A5904B"/>
    <w:rsid w:val="769B211D"/>
    <w:rsid w:val="76FFE5F1"/>
    <w:rsid w:val="77550DDE"/>
    <w:rsid w:val="7769F76F"/>
    <w:rsid w:val="7861427D"/>
    <w:rsid w:val="790C60EE"/>
    <w:rsid w:val="7910F555"/>
    <w:rsid w:val="7917A91C"/>
    <w:rsid w:val="7935985B"/>
    <w:rsid w:val="798A6423"/>
    <w:rsid w:val="798B4018"/>
    <w:rsid w:val="79D412F8"/>
    <w:rsid w:val="7A41F4FB"/>
    <w:rsid w:val="7A7FEE5D"/>
    <w:rsid w:val="7ABCE129"/>
    <w:rsid w:val="7B4A0971"/>
    <w:rsid w:val="7B4C3773"/>
    <w:rsid w:val="7C2D5FDE"/>
    <w:rsid w:val="7CA3DE2F"/>
    <w:rsid w:val="7D66A28B"/>
    <w:rsid w:val="7D8816C5"/>
    <w:rsid w:val="7DCEEF5F"/>
    <w:rsid w:val="7F34DC15"/>
    <w:rsid w:val="7F46133E"/>
    <w:rsid w:val="7F49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70FD92"/>
  <w14:defaultImageDpi w14:val="300"/>
  <w15:chartTrackingRefBased/>
  <w15:docId w15:val="{BB9B11A2-07FD-4CB9-9214-0ABAF16D7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Balk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Balk2">
    <w:name w:val="heading 2"/>
    <w:basedOn w:val="Balk1"/>
    <w:next w:val="Normal"/>
    <w:qFormat/>
    <w:pPr>
      <w:numPr>
        <w:ilvl w:val="1"/>
      </w:numPr>
      <w:outlineLvl w:val="1"/>
    </w:pPr>
    <w:rPr>
      <w:sz w:val="20"/>
    </w:rPr>
  </w:style>
  <w:style w:type="paragraph" w:styleId="Balk3">
    <w:name w:val="heading 3"/>
    <w:basedOn w:val="Balk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alk4">
    <w:name w:val="heading 4"/>
    <w:basedOn w:val="Balk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Balk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alk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alk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alk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alk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KonuBal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ltyaz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Girinti">
    <w:name w:val="Normal Indent"/>
    <w:basedOn w:val="Normal"/>
    <w:semiHidden/>
    <w:pPr>
      <w:ind w:left="900" w:hanging="900"/>
    </w:pPr>
  </w:style>
  <w:style w:type="paragraph" w:styleId="T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stBilgi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SayfaNumaras">
    <w:name w:val="page number"/>
    <w:basedOn w:val="VarsaylanParagrafYazTipi"/>
    <w:semiHidden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GvdeMetni">
    <w:name w:val="Body Text"/>
    <w:basedOn w:val="Normal"/>
    <w:semiHidden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DipnotBavurusu">
    <w:name w:val="footnote reference"/>
    <w:semiHidden/>
    <w:rPr>
      <w:sz w:val="20"/>
      <w:vertAlign w:val="superscript"/>
    </w:rPr>
  </w:style>
  <w:style w:type="paragraph" w:styleId="DipnotMetni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elgeBalantlar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4">
    <w:name w:val="toc 4"/>
    <w:basedOn w:val="Normal"/>
    <w:next w:val="Normal"/>
    <w:semiHidden/>
    <w:pPr>
      <w:ind w:left="600"/>
    </w:pPr>
  </w:style>
  <w:style w:type="paragraph" w:styleId="T5">
    <w:name w:val="toc 5"/>
    <w:basedOn w:val="Normal"/>
    <w:next w:val="Normal"/>
    <w:semiHidden/>
    <w:pPr>
      <w:ind w:left="800"/>
    </w:pPr>
  </w:style>
  <w:style w:type="paragraph" w:styleId="T6">
    <w:name w:val="toc 6"/>
    <w:basedOn w:val="Normal"/>
    <w:next w:val="Normal"/>
    <w:semiHidden/>
    <w:pPr>
      <w:ind w:left="1000"/>
    </w:pPr>
  </w:style>
  <w:style w:type="paragraph" w:styleId="T7">
    <w:name w:val="toc 7"/>
    <w:basedOn w:val="Normal"/>
    <w:next w:val="Normal"/>
    <w:semiHidden/>
    <w:pPr>
      <w:ind w:left="1200"/>
    </w:pPr>
  </w:style>
  <w:style w:type="paragraph" w:styleId="T8">
    <w:name w:val="toc 8"/>
    <w:basedOn w:val="Normal"/>
    <w:next w:val="Normal"/>
    <w:semiHidden/>
    <w:pPr>
      <w:ind w:left="1400"/>
    </w:pPr>
  </w:style>
  <w:style w:type="paragraph" w:styleId="T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GvdeMetni2">
    <w:name w:val="Body Text 2"/>
    <w:basedOn w:val="Normal"/>
    <w:semiHidden/>
    <w:rPr>
      <w:i/>
      <w:color w:val="0000FF"/>
    </w:rPr>
  </w:style>
  <w:style w:type="paragraph" w:styleId="GvdeMetniGirintisi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GvdeMetni"/>
    <w:autoRedefine/>
    <w:rsid w:val="006A7DEC"/>
    <w:pPr>
      <w:widowControl/>
      <w:tabs>
        <w:tab w:val="left" w:pos="540"/>
        <w:tab w:val="left" w:pos="1260"/>
      </w:tabs>
      <w:spacing w:after="120"/>
    </w:pPr>
    <w:rPr>
      <w:rFonts w:ascii="Times" w:hAnsi="Times"/>
      <w:color w:val="0000FF"/>
    </w:rPr>
  </w:style>
  <w:style w:type="character" w:styleId="Kpr">
    <w:name w:val="Hyperlink"/>
    <w:semiHidden/>
    <w:rPr>
      <w:color w:val="0000FF"/>
      <w:u w:val="single"/>
    </w:rPr>
  </w:style>
  <w:style w:type="paragraph" w:customStyle="1" w:styleId="infoblue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GvdeMetni3">
    <w:name w:val="Body Text 3"/>
    <w:basedOn w:val="Normal"/>
    <w:semiHidden/>
    <w:rPr>
      <w:i/>
      <w:iCs/>
      <w:color w:val="0000FF"/>
      <w:sz w:val="1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2B4085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onMetniChar">
    <w:name w:val="Balon Metni Char"/>
    <w:link w:val="BalonMetni"/>
    <w:uiPriority w:val="99"/>
    <w:semiHidden/>
    <w:rsid w:val="002B4085"/>
    <w:rPr>
      <w:rFonts w:ascii="Tahoma" w:hAnsi="Tahoma" w:cs="Tahoma"/>
      <w:sz w:val="16"/>
      <w:szCs w:val="16"/>
      <w:lang w:val="en-US" w:eastAsia="en-US"/>
    </w:rPr>
  </w:style>
  <w:style w:type="paragraph" w:customStyle="1" w:styleId="TableText0">
    <w:name w:val="Table Text"/>
    <w:basedOn w:val="Normal"/>
    <w:rsid w:val="002567F7"/>
    <w:pPr>
      <w:widowControl/>
      <w:spacing w:before="60" w:after="60" w:line="240" w:lineRule="auto"/>
    </w:pPr>
    <w:rPr>
      <w:rFonts w:ascii="Arial" w:hAnsi="Arial"/>
    </w:rPr>
  </w:style>
  <w:style w:type="paragraph" w:customStyle="1" w:styleId="Paragraph">
    <w:name w:val="Paragraph"/>
    <w:basedOn w:val="Normal"/>
    <w:rsid w:val="002567F7"/>
    <w:pPr>
      <w:widowControl/>
      <w:spacing w:before="120" w:after="120" w:line="360" w:lineRule="auto"/>
      <w:jc w:val="both"/>
    </w:pPr>
    <w:rPr>
      <w:rFonts w:ascii="Arial" w:hAnsi="Arial"/>
      <w:lang w:val="tr-TR"/>
    </w:rPr>
  </w:style>
  <w:style w:type="paragraph" w:customStyle="1" w:styleId="Listing1">
    <w:name w:val="Listing 1"/>
    <w:basedOn w:val="Normal"/>
    <w:rsid w:val="002567F7"/>
    <w:pPr>
      <w:widowControl/>
      <w:numPr>
        <w:numId w:val="2"/>
      </w:numPr>
      <w:spacing w:line="360" w:lineRule="auto"/>
    </w:pPr>
    <w:rPr>
      <w:rFonts w:ascii="Arial" w:hAnsi="Arial"/>
      <w:szCs w:val="24"/>
      <w:lang w:val="tr-TR" w:eastAsia="tr-TR"/>
    </w:rPr>
  </w:style>
  <w:style w:type="paragraph" w:customStyle="1" w:styleId="TableofTables">
    <w:name w:val="Table of Tables"/>
    <w:basedOn w:val="Normal"/>
    <w:next w:val="Normal"/>
    <w:rsid w:val="002567F7"/>
    <w:pPr>
      <w:widowControl/>
      <w:tabs>
        <w:tab w:val="left" w:pos="8505"/>
      </w:tabs>
      <w:spacing w:before="120" w:after="120" w:line="240" w:lineRule="auto"/>
    </w:pPr>
    <w:rPr>
      <w:rFonts w:ascii="Arial" w:hAnsi="Arial"/>
      <w:b/>
      <w:lang w:val="tr-TR"/>
    </w:rPr>
  </w:style>
  <w:style w:type="paragraph" w:customStyle="1" w:styleId="TabloText">
    <w:name w:val="Tablo Text"/>
    <w:basedOn w:val="Normal"/>
    <w:rsid w:val="002567F7"/>
    <w:pPr>
      <w:widowControl/>
      <w:spacing w:line="240" w:lineRule="auto"/>
    </w:pPr>
    <w:rPr>
      <w:rFonts w:ascii="Arial" w:hAnsi="Arial"/>
      <w:sz w:val="22"/>
      <w:szCs w:val="24"/>
      <w:lang w:val="tr-TR" w:eastAsia="tr-TR"/>
    </w:rPr>
  </w:style>
  <w:style w:type="paragraph" w:customStyle="1" w:styleId="TabloBaslik">
    <w:name w:val="TabloBaslik"/>
    <w:basedOn w:val="TabloText"/>
    <w:rsid w:val="002567F7"/>
    <w:pPr>
      <w:keepNext/>
      <w:keepLines/>
    </w:pPr>
    <w:rPr>
      <w:b/>
    </w:rPr>
  </w:style>
  <w:style w:type="paragraph" w:customStyle="1" w:styleId="Aklama">
    <w:name w:val="Açıklama"/>
    <w:basedOn w:val="Normal"/>
    <w:rsid w:val="002567F7"/>
    <w:pPr>
      <w:widowControl/>
      <w:spacing w:before="60" w:after="60" w:line="240" w:lineRule="auto"/>
      <w:jc w:val="both"/>
    </w:pPr>
    <w:rPr>
      <w:rFonts w:ascii="Arial" w:hAnsi="Arial"/>
      <w:i/>
      <w:color w:val="800000"/>
      <w:sz w:val="22"/>
      <w:lang w:val="tr-TR"/>
    </w:rPr>
  </w:style>
  <w:style w:type="paragraph" w:customStyle="1" w:styleId="duztext">
    <w:name w:val="duz_text"/>
    <w:basedOn w:val="GvdeMetni"/>
    <w:rsid w:val="002567F7"/>
    <w:pPr>
      <w:keepLines w:val="0"/>
      <w:widowControl/>
      <w:spacing w:before="120" w:line="240" w:lineRule="auto"/>
      <w:ind w:left="0"/>
      <w:jc w:val="both"/>
    </w:pPr>
    <w:rPr>
      <w:rFonts w:ascii="Arial" w:hAnsi="Arial"/>
      <w:sz w:val="24"/>
    </w:rPr>
  </w:style>
  <w:style w:type="paragraph" w:customStyle="1" w:styleId="StyleParagraph2BlueDoubleunderline">
    <w:name w:val="Style Paragraph2 + Blue Double underline"/>
    <w:basedOn w:val="Normal"/>
    <w:link w:val="StyleParagraph2BlueDoubleunderlineChar"/>
    <w:rsid w:val="002567F7"/>
    <w:pPr>
      <w:widowControl/>
      <w:spacing w:before="80" w:line="360" w:lineRule="auto"/>
      <w:jc w:val="both"/>
    </w:pPr>
    <w:rPr>
      <w:rFonts w:ascii="Arial" w:hAnsi="Arial"/>
      <w:color w:val="0000FF"/>
      <w:sz w:val="24"/>
      <w:u w:val="double"/>
    </w:rPr>
  </w:style>
  <w:style w:type="character" w:customStyle="1" w:styleId="StyleParagraph2BlueDoubleunderlineChar">
    <w:name w:val="Style Paragraph2 + Blue Double underline Char"/>
    <w:link w:val="StyleParagraph2BlueDoubleunderline"/>
    <w:rsid w:val="002567F7"/>
    <w:rPr>
      <w:rFonts w:ascii="Arial" w:hAnsi="Arial"/>
      <w:color w:val="0000FF"/>
      <w:sz w:val="24"/>
      <w:u w:val="double"/>
      <w:lang w:val="en-US" w:eastAsia="en-US"/>
    </w:rPr>
  </w:style>
  <w:style w:type="table" w:styleId="TabloKlavuzu">
    <w:name w:val="Table Grid"/>
    <w:basedOn w:val="NormalTablo"/>
    <w:uiPriority w:val="59"/>
    <w:rsid w:val="006A7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2129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C5AD3"/>
    <w:pPr>
      <w:widowControl/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872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0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biii\Desktop\ymlab\vision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DAAEDF14C16CDF449160810F5DEDA187" ma:contentTypeVersion="9" ma:contentTypeDescription="Yeni belge oluşturun." ma:contentTypeScope="" ma:versionID="57efa3a4a871e94f4c889c692fccdd73">
  <xsd:schema xmlns:xsd="http://www.w3.org/2001/XMLSchema" xmlns:xs="http://www.w3.org/2001/XMLSchema" xmlns:p="http://schemas.microsoft.com/office/2006/metadata/properties" xmlns:ns2="628ac1bd-12a3-4ad1-84ed-935407c00a9a" targetNamespace="http://schemas.microsoft.com/office/2006/metadata/properties" ma:root="true" ma:fieldsID="f1ee8c6b2161bf6e5c4546eeac125116" ns2:_="">
    <xsd:import namespace="628ac1bd-12a3-4ad1-84ed-935407c00a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8ac1bd-12a3-4ad1-84ed-935407c00a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4AFDB4-B25B-4F4A-BC21-FA22FD045F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7892CB0-75E1-4040-9E31-F8FFDC807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8ac1bd-12a3-4ad1-84ed-935407c00a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AE2AF6-A06E-490A-9B49-C90C67EA02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vision_tpl.dot</Template>
  <TotalTime>67</TotalTime>
  <Pages>6</Pages>
  <Words>1665</Words>
  <Characters>9496</Characters>
  <Application>Microsoft Office Word</Application>
  <DocSecurity>0</DocSecurity>
  <Lines>79</Lines>
  <Paragraphs>22</Paragraphs>
  <ScaleCrop>false</ScaleCrop>
  <Company>&lt;Company Name&gt;</Company>
  <LinksUpToDate>false</LinksUpToDate>
  <CharactersWithSpaces>11139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&lt;Project Name&gt;</dc:subject>
  <dc:creator>tubiii</dc:creator>
  <cp:keywords/>
  <cp:lastModifiedBy>Hacı Kerim ARSLAN</cp:lastModifiedBy>
  <cp:revision>486</cp:revision>
  <cp:lastPrinted>2021-05-16T08:58:00Z</cp:lastPrinted>
  <dcterms:created xsi:type="dcterms:W3CDTF">2021-05-16T06:40:00Z</dcterms:created>
  <dcterms:modified xsi:type="dcterms:W3CDTF">2021-05-16T21:00:00Z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0x010100DAAEDF14C16CDF449160810F5DEDA187</vt:lpwstr>
  </property>
</Properties>
</file>